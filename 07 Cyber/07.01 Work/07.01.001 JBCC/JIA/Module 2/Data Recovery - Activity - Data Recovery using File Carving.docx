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754CA" w14:textId="77777777" w:rsidR="006D5EC6" w:rsidRPr="005D4DB0" w:rsidRDefault="006D5EC6" w:rsidP="006D5EC6">
      <w:pPr>
        <w:pStyle w:val="Heading1"/>
      </w:pPr>
      <w:bookmarkStart w:id="0" w:name="_Toc175901949"/>
      <w:bookmarkStart w:id="1" w:name="_Toc85196208"/>
      <w:r>
        <w:t>Activity – Data Recovery by File Carving</w:t>
      </w:r>
      <w:bookmarkEnd w:id="0"/>
      <w:r>
        <w:t xml:space="preserve"> </w:t>
      </w:r>
    </w:p>
    <w:p w14:paraId="1C5CC804" w14:textId="77777777" w:rsidR="006D5EC6" w:rsidRDefault="006D5EC6" w:rsidP="006D5EC6">
      <w:pPr>
        <w:pStyle w:val="Heading2"/>
      </w:pPr>
      <w:bookmarkStart w:id="2" w:name="_Toc85196209"/>
      <w:bookmarkStart w:id="3" w:name="_Toc85196330"/>
      <w:bookmarkStart w:id="4" w:name="_Toc85196384"/>
      <w:bookmarkStart w:id="5" w:name="_Toc175901951"/>
      <w:bookmarkEnd w:id="1"/>
      <w:r>
        <w:t>Introduction</w:t>
      </w:r>
      <w:bookmarkEnd w:id="2"/>
      <w:bookmarkEnd w:id="3"/>
      <w:bookmarkEnd w:id="4"/>
      <w:bookmarkEnd w:id="5"/>
    </w:p>
    <w:p w14:paraId="2E71F3E2" w14:textId="77777777" w:rsidR="006D5EC6" w:rsidRPr="00FA706B" w:rsidRDefault="006D5EC6" w:rsidP="006D5EC6">
      <w:pPr>
        <w:rPr>
          <w:rFonts w:cs="Times New Roman"/>
          <w:sz w:val="23"/>
          <w:szCs w:val="23"/>
        </w:rPr>
      </w:pPr>
      <w:bookmarkStart w:id="6" w:name="_Toc85196210"/>
      <w:bookmarkStart w:id="7" w:name="_Toc85196331"/>
      <w:bookmarkStart w:id="8" w:name="_Toc85196385"/>
      <w:r w:rsidRPr="00FA706B">
        <w:rPr>
          <w:rFonts w:cs="Times New Roman"/>
          <w:sz w:val="23"/>
          <w:szCs w:val="23"/>
        </w:rPr>
        <w:t xml:space="preserve">This activity </w:t>
      </w:r>
      <w:r>
        <w:rPr>
          <w:rFonts w:cs="Times New Roman"/>
          <w:sz w:val="23"/>
          <w:szCs w:val="23"/>
        </w:rPr>
        <w:t>introduces</w:t>
      </w:r>
      <w:r w:rsidRPr="00FA706B">
        <w:rPr>
          <w:rFonts w:cs="Times New Roman"/>
          <w:sz w:val="23"/>
          <w:szCs w:val="23"/>
        </w:rPr>
        <w:t xml:space="preserve"> </w:t>
      </w:r>
      <w:r>
        <w:rPr>
          <w:rFonts w:cs="Times New Roman"/>
          <w:sz w:val="23"/>
          <w:szCs w:val="23"/>
        </w:rPr>
        <w:t>various tools</w:t>
      </w:r>
      <w:r w:rsidRPr="00FA706B">
        <w:rPr>
          <w:rFonts w:cs="Times New Roman"/>
          <w:sz w:val="23"/>
          <w:szCs w:val="23"/>
        </w:rPr>
        <w:t xml:space="preserve"> to </w:t>
      </w:r>
      <w:r>
        <w:rPr>
          <w:rFonts w:cs="Times New Roman"/>
          <w:sz w:val="23"/>
          <w:szCs w:val="23"/>
        </w:rPr>
        <w:t>carve</w:t>
      </w:r>
      <w:r w:rsidRPr="00FA706B">
        <w:rPr>
          <w:rFonts w:cs="Times New Roman"/>
          <w:sz w:val="23"/>
          <w:szCs w:val="23"/>
        </w:rPr>
        <w:t xml:space="preserve"> data from forensic images. The tools are close in </w:t>
      </w:r>
      <w:r>
        <w:rPr>
          <w:rFonts w:cs="Times New Roman"/>
          <w:sz w:val="23"/>
          <w:szCs w:val="23"/>
        </w:rPr>
        <w:t xml:space="preserve">capabilities, </w:t>
      </w:r>
      <w:r w:rsidRPr="00FA706B">
        <w:rPr>
          <w:rFonts w:cs="Times New Roman"/>
          <w:sz w:val="23"/>
          <w:szCs w:val="23"/>
        </w:rPr>
        <w:t>shar</w:t>
      </w:r>
      <w:r>
        <w:rPr>
          <w:rFonts w:cs="Times New Roman"/>
          <w:sz w:val="23"/>
          <w:szCs w:val="23"/>
        </w:rPr>
        <w:t>ing</w:t>
      </w:r>
      <w:r w:rsidRPr="00FA706B">
        <w:rPr>
          <w:rFonts w:cs="Times New Roman"/>
          <w:sz w:val="23"/>
          <w:szCs w:val="23"/>
        </w:rPr>
        <w:t xml:space="preserve"> many common features</w:t>
      </w:r>
      <w:r>
        <w:rPr>
          <w:rFonts w:cs="Times New Roman"/>
          <w:sz w:val="23"/>
          <w:szCs w:val="23"/>
        </w:rPr>
        <w:t>, however it is important to understand that results will vary</w:t>
      </w:r>
      <w:r w:rsidRPr="00FA706B">
        <w:rPr>
          <w:rFonts w:cs="Times New Roman"/>
          <w:sz w:val="23"/>
          <w:szCs w:val="23"/>
        </w:rPr>
        <w:t xml:space="preserve">. </w:t>
      </w:r>
      <w:r>
        <w:rPr>
          <w:rFonts w:cs="Times New Roman"/>
          <w:sz w:val="23"/>
          <w:szCs w:val="23"/>
        </w:rPr>
        <w:t>Each tool has its own unique detection processes, some more capable than others, and it is not uncommon for one tool to find a file that another tool will not.</w:t>
      </w:r>
    </w:p>
    <w:bookmarkEnd w:id="6"/>
    <w:bookmarkEnd w:id="7"/>
    <w:bookmarkEnd w:id="8"/>
    <w:p w14:paraId="64A5E1F1" w14:textId="77777777" w:rsidR="006D5EC6" w:rsidRDefault="006D5EC6" w:rsidP="006D5EC6">
      <w:pPr>
        <w:pStyle w:val="Heading2"/>
      </w:pPr>
      <w:r>
        <w:t>Requirements</w:t>
      </w:r>
    </w:p>
    <w:p w14:paraId="4AD9C745" w14:textId="77777777" w:rsidR="006D5EC6" w:rsidRDefault="006D5EC6" w:rsidP="006D5EC6">
      <w:pPr>
        <w:pStyle w:val="ListParagraph"/>
        <w:numPr>
          <w:ilvl w:val="0"/>
          <w:numId w:val="10"/>
        </w:numPr>
        <w:spacing w:after="180" w:line="240" w:lineRule="auto"/>
      </w:pPr>
      <w:r>
        <w:t>A Kali Virtual Machine (VM)</w:t>
      </w:r>
    </w:p>
    <w:p w14:paraId="1FBE916A" w14:textId="77777777" w:rsidR="006D5EC6" w:rsidRDefault="006D5EC6" w:rsidP="006D5EC6">
      <w:pPr>
        <w:pStyle w:val="ListParagraph"/>
        <w:numPr>
          <w:ilvl w:val="0"/>
          <w:numId w:val="10"/>
        </w:numPr>
        <w:spacing w:after="180" w:line="240" w:lineRule="auto"/>
      </w:pPr>
      <w:r>
        <w:t>Four (4) images provided by your facilitator:</w:t>
      </w:r>
    </w:p>
    <w:p w14:paraId="6CDD3FD6" w14:textId="77777777" w:rsidR="006D5EC6" w:rsidRDefault="006D5EC6" w:rsidP="006D5EC6">
      <w:pPr>
        <w:pStyle w:val="ListParagraph"/>
        <w:numPr>
          <w:ilvl w:val="1"/>
          <w:numId w:val="10"/>
        </w:numPr>
        <w:spacing w:after="180" w:line="240" w:lineRule="auto"/>
      </w:pPr>
      <w:r w:rsidRPr="00D51EF3">
        <w:t>Mod6-1.dd</w:t>
      </w:r>
    </w:p>
    <w:p w14:paraId="7EE6D4A6" w14:textId="77777777" w:rsidR="006D5EC6" w:rsidRDefault="006D5EC6" w:rsidP="006D5EC6">
      <w:pPr>
        <w:pStyle w:val="ListParagraph"/>
        <w:numPr>
          <w:ilvl w:val="1"/>
          <w:numId w:val="10"/>
        </w:numPr>
        <w:spacing w:after="180" w:line="240" w:lineRule="auto"/>
      </w:pPr>
      <w:r w:rsidRPr="00D51EF3">
        <w:t>Mod6-2.dd</w:t>
      </w:r>
    </w:p>
    <w:p w14:paraId="7878D152" w14:textId="77777777" w:rsidR="006D5EC6" w:rsidRDefault="006D5EC6" w:rsidP="006D5EC6">
      <w:pPr>
        <w:pStyle w:val="ListParagraph"/>
        <w:numPr>
          <w:ilvl w:val="1"/>
          <w:numId w:val="10"/>
        </w:numPr>
        <w:spacing w:after="180" w:line="240" w:lineRule="auto"/>
      </w:pPr>
      <w:r w:rsidRPr="00D51EF3">
        <w:t>Mod6-3.dd</w:t>
      </w:r>
    </w:p>
    <w:p w14:paraId="4E034215" w14:textId="77777777" w:rsidR="006D5EC6" w:rsidRDefault="006D5EC6" w:rsidP="006D5EC6">
      <w:pPr>
        <w:pStyle w:val="ListParagraph"/>
        <w:numPr>
          <w:ilvl w:val="1"/>
          <w:numId w:val="10"/>
        </w:numPr>
        <w:spacing w:after="180" w:line="240" w:lineRule="auto"/>
      </w:pPr>
      <w:r>
        <w:t>usbdrive20211021.dd</w:t>
      </w:r>
    </w:p>
    <w:p w14:paraId="6E0AECE1" w14:textId="7A2780DA" w:rsidR="006D5EC6" w:rsidRDefault="006D5EC6" w:rsidP="006D5EC6">
      <w:pPr>
        <w:pStyle w:val="Heading2"/>
      </w:pPr>
      <w:r>
        <w:t>Task 1: Copy images to your Kali VM</w:t>
      </w:r>
    </w:p>
    <w:p w14:paraId="342E57FE" w14:textId="056B42DB" w:rsidR="006D5EC6" w:rsidRDefault="006D5EC6" w:rsidP="006D5EC6">
      <w:r>
        <w:t xml:space="preserve">Copy the four (4) image files provided by your facilitator to your Kali VM. Filename and associated hashes are provided below in </w:t>
      </w:r>
      <w:r>
        <w:fldChar w:fldCharType="begin"/>
      </w:r>
      <w:r>
        <w:instrText xml:space="preserve"> REF _Ref175903049 \h </w:instrText>
      </w:r>
      <w:r>
        <w:fldChar w:fldCharType="separate"/>
      </w:r>
      <w:r w:rsidR="007B0423">
        <w:t xml:space="preserve">Table </w:t>
      </w:r>
      <w:r w:rsidR="007B0423">
        <w:rPr>
          <w:noProof/>
        </w:rPr>
        <w:t>1</w:t>
      </w:r>
      <w:r>
        <w:fldChar w:fldCharType="end"/>
      </w:r>
      <w:r>
        <w:t>.</w:t>
      </w:r>
    </w:p>
    <w:tbl>
      <w:tblPr>
        <w:tblStyle w:val="GridTable4-Accent5"/>
        <w:tblW w:w="0" w:type="auto"/>
        <w:tblLayout w:type="fixed"/>
        <w:tblLook w:val="04A0" w:firstRow="1" w:lastRow="0" w:firstColumn="1" w:lastColumn="0" w:noHBand="0" w:noVBand="1"/>
      </w:tblPr>
      <w:tblGrid>
        <w:gridCol w:w="3544"/>
        <w:gridCol w:w="5812"/>
      </w:tblGrid>
      <w:tr w:rsidR="006D5EC6" w14:paraId="0FA8BF9C" w14:textId="77777777" w:rsidTr="00010B8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70F2869C" w14:textId="77777777" w:rsidR="006D5EC6" w:rsidRDefault="006D5EC6" w:rsidP="00010B81">
            <w:r>
              <w:t>Filename</w:t>
            </w:r>
          </w:p>
        </w:tc>
        <w:tc>
          <w:tcPr>
            <w:tcW w:w="5812" w:type="dxa"/>
            <w:vAlign w:val="center"/>
          </w:tcPr>
          <w:p w14:paraId="2322F89F" w14:textId="77777777" w:rsidR="006D5EC6" w:rsidRDefault="006D5EC6" w:rsidP="00010B81">
            <w:pPr>
              <w:cnfStyle w:val="100000000000" w:firstRow="1" w:lastRow="0" w:firstColumn="0" w:lastColumn="0" w:oddVBand="0" w:evenVBand="0" w:oddHBand="0" w:evenHBand="0" w:firstRowFirstColumn="0" w:firstRowLastColumn="0" w:lastRowFirstColumn="0" w:lastRowLastColumn="0"/>
            </w:pPr>
            <w:r>
              <w:t>Hash (MD5)</w:t>
            </w:r>
          </w:p>
        </w:tc>
      </w:tr>
      <w:tr w:rsidR="006D5EC6" w14:paraId="0CEE5764" w14:textId="77777777" w:rsidTr="00010B8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57CB80F6" w14:textId="77777777" w:rsidR="006D5EC6" w:rsidRPr="00AA0ADB" w:rsidRDefault="006D5EC6" w:rsidP="00010B81">
            <w:pPr>
              <w:rPr>
                <w:b w:val="0"/>
                <w:bCs w:val="0"/>
              </w:rPr>
            </w:pPr>
            <w:r w:rsidRPr="00AA0ADB">
              <w:rPr>
                <w:b w:val="0"/>
                <w:bCs w:val="0"/>
              </w:rPr>
              <w:t>Mod6-1.dd</w:t>
            </w:r>
          </w:p>
        </w:tc>
        <w:tc>
          <w:tcPr>
            <w:tcW w:w="5812" w:type="dxa"/>
            <w:vAlign w:val="center"/>
          </w:tcPr>
          <w:p w14:paraId="351F4D89" w14:textId="77777777" w:rsidR="006D5EC6" w:rsidRPr="00440B07" w:rsidRDefault="006D5EC6" w:rsidP="00010B8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40B07">
              <w:rPr>
                <w:rFonts w:ascii="Courier New" w:hAnsi="Courier New" w:cs="Courier New"/>
              </w:rPr>
              <w:t>197b1d7d19fcf214db276dcfbbc233e3</w:t>
            </w:r>
          </w:p>
        </w:tc>
      </w:tr>
      <w:tr w:rsidR="006D5EC6" w14:paraId="3E6167EE" w14:textId="77777777" w:rsidTr="00010B81">
        <w:trPr>
          <w:trHeight w:val="397"/>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E9B49E8" w14:textId="77777777" w:rsidR="006D5EC6" w:rsidRPr="00AA0ADB" w:rsidRDefault="006D5EC6" w:rsidP="00010B81">
            <w:pPr>
              <w:rPr>
                <w:b w:val="0"/>
                <w:bCs w:val="0"/>
              </w:rPr>
            </w:pPr>
            <w:r w:rsidRPr="00AA0ADB">
              <w:rPr>
                <w:b w:val="0"/>
                <w:bCs w:val="0"/>
              </w:rPr>
              <w:t>Mod6-2.dd</w:t>
            </w:r>
          </w:p>
        </w:tc>
        <w:tc>
          <w:tcPr>
            <w:tcW w:w="5812" w:type="dxa"/>
            <w:vAlign w:val="center"/>
          </w:tcPr>
          <w:p w14:paraId="166F1410" w14:textId="77777777" w:rsidR="006D5EC6" w:rsidRPr="00440B07" w:rsidRDefault="006D5EC6" w:rsidP="00010B8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40B07">
              <w:rPr>
                <w:rFonts w:ascii="Courier New" w:hAnsi="Courier New" w:cs="Courier New"/>
              </w:rPr>
              <w:t>b47ee7fcd8338060b22ca1b682d37c8f</w:t>
            </w:r>
          </w:p>
        </w:tc>
      </w:tr>
      <w:tr w:rsidR="006D5EC6" w14:paraId="4F485AD6" w14:textId="77777777" w:rsidTr="00010B8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39DCDF31" w14:textId="77777777" w:rsidR="006D5EC6" w:rsidRPr="00AA0ADB" w:rsidRDefault="006D5EC6" w:rsidP="00010B81">
            <w:pPr>
              <w:rPr>
                <w:b w:val="0"/>
                <w:bCs w:val="0"/>
              </w:rPr>
            </w:pPr>
            <w:r w:rsidRPr="00AA0ADB">
              <w:rPr>
                <w:b w:val="0"/>
                <w:bCs w:val="0"/>
              </w:rPr>
              <w:t>Mod6-3.dd</w:t>
            </w:r>
          </w:p>
        </w:tc>
        <w:tc>
          <w:tcPr>
            <w:tcW w:w="5812" w:type="dxa"/>
            <w:vAlign w:val="center"/>
          </w:tcPr>
          <w:p w14:paraId="696B2A73" w14:textId="77777777" w:rsidR="006D5EC6" w:rsidRPr="00440B07" w:rsidRDefault="006D5EC6" w:rsidP="00010B81">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40B07">
              <w:rPr>
                <w:rFonts w:ascii="Courier New" w:hAnsi="Courier New" w:cs="Courier New"/>
              </w:rPr>
              <w:t>12842b4388337f07a7776204ca61620e</w:t>
            </w:r>
          </w:p>
        </w:tc>
      </w:tr>
      <w:tr w:rsidR="006D5EC6" w14:paraId="1415DA68" w14:textId="77777777" w:rsidTr="00010B81">
        <w:trPr>
          <w:trHeight w:val="397"/>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5D1B483" w14:textId="77777777" w:rsidR="006D5EC6" w:rsidRPr="00AA0ADB" w:rsidRDefault="006D5EC6" w:rsidP="00010B81">
            <w:r w:rsidRPr="00B917DD">
              <w:rPr>
                <w:b w:val="0"/>
                <w:bCs w:val="0"/>
              </w:rPr>
              <w:t>usbdrive20211021.dd</w:t>
            </w:r>
          </w:p>
        </w:tc>
        <w:tc>
          <w:tcPr>
            <w:tcW w:w="5812" w:type="dxa"/>
            <w:vAlign w:val="center"/>
          </w:tcPr>
          <w:p w14:paraId="7906C739" w14:textId="77777777" w:rsidR="006D5EC6" w:rsidRPr="00440B07" w:rsidRDefault="006D5EC6" w:rsidP="00010B81">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72C48">
              <w:rPr>
                <w:rFonts w:ascii="Courier New" w:hAnsi="Courier New" w:cs="Courier New"/>
              </w:rPr>
              <w:t>76763e3ce29bf364e77ef1f5aa39b20c</w:t>
            </w:r>
          </w:p>
        </w:tc>
      </w:tr>
    </w:tbl>
    <w:p w14:paraId="256895A2" w14:textId="2802028E" w:rsidR="006D5EC6" w:rsidRDefault="006D5EC6" w:rsidP="006D5EC6">
      <w:pPr>
        <w:pStyle w:val="Caption"/>
      </w:pPr>
      <w:bookmarkStart w:id="9" w:name="_Ref175903049"/>
      <w:r>
        <w:t xml:space="preserve">Table </w:t>
      </w:r>
      <w:fldSimple w:instr=" SEQ Table \* ARABIC ">
        <w:r w:rsidR="007B0423">
          <w:rPr>
            <w:noProof/>
          </w:rPr>
          <w:t>1</w:t>
        </w:r>
      </w:fldSimple>
      <w:bookmarkEnd w:id="9"/>
      <w:r>
        <w:t xml:space="preserve"> - Artefact Filenames and </w:t>
      </w:r>
      <w:r w:rsidRPr="006D5EC6">
        <w:t>Associated</w:t>
      </w:r>
      <w:r>
        <w:t xml:space="preserve"> Hashes</w:t>
      </w:r>
    </w:p>
    <w:p w14:paraId="38413720" w14:textId="77777777" w:rsidR="006D5EC6" w:rsidRDefault="006D5EC6" w:rsidP="006D5EC6">
      <w:bookmarkStart w:id="10" w:name="_Toc175901953"/>
      <w:bookmarkStart w:id="11" w:name="_Toc85196218"/>
      <w:bookmarkStart w:id="12" w:name="_Toc85196339"/>
      <w:bookmarkStart w:id="13" w:name="_Toc85196390"/>
      <w:r>
        <w:t>Open a terminal window and navigate to the directory where you copied the image files. You can verify the file hashes by typing the following command:</w:t>
      </w:r>
    </w:p>
    <w:p w14:paraId="38ECA735" w14:textId="77777777" w:rsidR="006D5EC6" w:rsidRDefault="006D5EC6" w:rsidP="006D5EC6">
      <w:pPr>
        <w:pStyle w:val="CodeBlock"/>
      </w:pPr>
      <w:r>
        <w:t>md5sum *.dd</w:t>
      </w:r>
    </w:p>
    <w:p w14:paraId="69D77B43" w14:textId="4829A23C" w:rsidR="006D5EC6" w:rsidRDefault="006D5EC6" w:rsidP="006D5EC6">
      <w:r>
        <w:t xml:space="preserve">The output from </w:t>
      </w:r>
      <w:r w:rsidRPr="00E42200">
        <w:rPr>
          <w:rStyle w:val="CodeChar"/>
          <w:rFonts w:cs="Cascadia Code Light"/>
        </w:rPr>
        <w:t>md5sum</w:t>
      </w:r>
      <w:r>
        <w:t xml:space="preserve"> should match the hashes listed in </w:t>
      </w:r>
      <w:r>
        <w:fldChar w:fldCharType="begin"/>
      </w:r>
      <w:r>
        <w:instrText xml:space="preserve"> REF _Ref175903049 \h </w:instrText>
      </w:r>
      <w:r>
        <w:fldChar w:fldCharType="separate"/>
      </w:r>
      <w:r w:rsidR="007B0423">
        <w:t xml:space="preserve">Table </w:t>
      </w:r>
      <w:r w:rsidR="007B0423">
        <w:rPr>
          <w:noProof/>
        </w:rPr>
        <w:t>1</w:t>
      </w:r>
      <w:r>
        <w:fldChar w:fldCharType="end"/>
      </w:r>
      <w:r>
        <w:t>. If there is a hash mismatch, apply your problem-solving skills and determine why this occurred and how you can correct the issue.</w:t>
      </w:r>
    </w:p>
    <w:p w14:paraId="0AA09F78" w14:textId="55732FF9" w:rsidR="006D5EC6" w:rsidRPr="005A16B2" w:rsidRDefault="006D5EC6" w:rsidP="006D5EC6">
      <w:pPr>
        <w:pStyle w:val="Heading2"/>
      </w:pPr>
      <w:r w:rsidRPr="005A16B2">
        <w:lastRenderedPageBreak/>
        <w:t xml:space="preserve">Task </w:t>
      </w:r>
      <w:r>
        <w:t>2: File Carving with Foremost</w:t>
      </w:r>
      <w:bookmarkEnd w:id="10"/>
    </w:p>
    <w:p w14:paraId="4F12882C" w14:textId="77777777" w:rsidR="006D5EC6" w:rsidRDefault="006D5EC6" w:rsidP="006D5EC6">
      <w:r w:rsidRPr="006946E0">
        <w:t xml:space="preserve">Foremost is a </w:t>
      </w:r>
      <w:r>
        <w:t>command line</w:t>
      </w:r>
      <w:r w:rsidRPr="006946E0">
        <w:t xml:space="preserve"> program </w:t>
      </w:r>
      <w:r>
        <w:t xml:space="preserve">used </w:t>
      </w:r>
      <w:r w:rsidRPr="006946E0">
        <w:t>to recover files based on their headers, footers, and internal data structures.</w:t>
      </w:r>
      <w:r>
        <w:t xml:space="preserve"> </w:t>
      </w:r>
      <w:r w:rsidRPr="007C00D0">
        <w:t xml:space="preserve">Foremost can work on image files, such as those generated by </w:t>
      </w:r>
      <w:r w:rsidRPr="00DE1EDD">
        <w:rPr>
          <w:rStyle w:val="CodeChar"/>
        </w:rPr>
        <w:t>dd</w:t>
      </w:r>
      <w:r w:rsidRPr="007C00D0">
        <w:t xml:space="preserve">. The headers and footers can be specified </w:t>
      </w:r>
      <w:r>
        <w:t>in</w:t>
      </w:r>
      <w:r w:rsidRPr="007C00D0">
        <w:t xml:space="preserve"> a configuration file, or </w:t>
      </w:r>
      <w:r>
        <w:t>as</w:t>
      </w:r>
      <w:r w:rsidRPr="007C00D0">
        <w:t xml:space="preserve"> command line switches to specify built-in file types.</w:t>
      </w:r>
    </w:p>
    <w:p w14:paraId="14FEE810" w14:textId="77777777" w:rsidR="006D5EC6" w:rsidRDefault="006D5EC6" w:rsidP="006D5EC6">
      <w:r>
        <w:t xml:space="preserve">You can extend the file types that Foremost will carve by modifying the configuration file at </w:t>
      </w:r>
      <w:r w:rsidRPr="0006154A">
        <w:rPr>
          <w:rStyle w:val="CodeChar"/>
        </w:rPr>
        <w:t>/etc/</w:t>
      </w:r>
      <w:proofErr w:type="spellStart"/>
      <w:r w:rsidRPr="0006154A">
        <w:rPr>
          <w:rStyle w:val="CodeChar"/>
        </w:rPr>
        <w:t>foremost.conf</w:t>
      </w:r>
      <w:proofErr w:type="spellEnd"/>
      <w:r>
        <w:t>. This configuration file is used to add file types in addition to the built-in file types that Foremost can process.</w:t>
      </w:r>
    </w:p>
    <w:p w14:paraId="12196CC1" w14:textId="77777777" w:rsidR="006D5EC6" w:rsidRDefault="006D5EC6" w:rsidP="006D5EC6">
      <w:r>
        <w:t>The structure of the configuration file makes adding additional file types straightforward. Opening the configuration file in your favourite editor, you would add line entries that include details of the file type you want to carve.</w:t>
      </w:r>
    </w:p>
    <w:p w14:paraId="746DF1C4" w14:textId="77777777" w:rsidR="006D5EC6" w:rsidRDefault="006D5EC6" w:rsidP="006D5EC6">
      <w:r>
        <w:t xml:space="preserve">Below we see a line entry that configures the GIF file type for carving. This file type is included by default and does not really need to be added. The structure of the line is </w:t>
      </w:r>
      <w:r w:rsidRPr="00C67686">
        <w:rPr>
          <w:rStyle w:val="CodeChar"/>
        </w:rPr>
        <w:t>extension</w:t>
      </w:r>
      <w:r>
        <w:t xml:space="preserve">, </w:t>
      </w:r>
      <w:r w:rsidRPr="00C67686">
        <w:rPr>
          <w:rStyle w:val="CodeChar"/>
        </w:rPr>
        <w:t>case</w:t>
      </w:r>
      <w:r>
        <w:rPr>
          <w:rStyle w:val="CodeChar"/>
        </w:rPr>
        <w:t xml:space="preserve"> </w:t>
      </w:r>
      <w:r w:rsidRPr="00C67686">
        <w:rPr>
          <w:rStyle w:val="CodeChar"/>
        </w:rPr>
        <w:t>sensitivity</w:t>
      </w:r>
      <w:r>
        <w:t xml:space="preserve">, </w:t>
      </w:r>
      <w:r w:rsidRPr="00C67686">
        <w:rPr>
          <w:rStyle w:val="CodeChar"/>
        </w:rPr>
        <w:t>max file size</w:t>
      </w:r>
      <w:r>
        <w:t xml:space="preserve">, </w:t>
      </w:r>
      <w:r w:rsidRPr="00C67686">
        <w:rPr>
          <w:rStyle w:val="CodeChar"/>
        </w:rPr>
        <w:t>header (bytes)</w:t>
      </w:r>
      <w:r>
        <w:t xml:space="preserve"> and </w:t>
      </w:r>
      <w:r w:rsidRPr="00C67686">
        <w:rPr>
          <w:rStyle w:val="CodeChar"/>
        </w:rPr>
        <w:t>footer (bytes)</w:t>
      </w:r>
      <w:r>
        <w:t>.</w:t>
      </w:r>
    </w:p>
    <w:p w14:paraId="38E0DB3F" w14:textId="77777777" w:rsidR="006D5EC6" w:rsidRDefault="006D5EC6" w:rsidP="006D5EC6">
      <w:pPr>
        <w:pStyle w:val="CodeBlock"/>
      </w:pPr>
      <w:r w:rsidRPr="0012312F">
        <w:t xml:space="preserve">gif     y       </w:t>
      </w:r>
      <w:r w:rsidRPr="00390DF7">
        <w:t>155000000</w:t>
      </w:r>
      <w:r w:rsidRPr="0012312F">
        <w:t xml:space="preserve">       \x47\x49\x46\x38\x37\x61        \x00\x3b</w:t>
      </w:r>
    </w:p>
    <w:p w14:paraId="2547E138" w14:textId="77777777" w:rsidR="006D5EC6" w:rsidRDefault="006D5EC6" w:rsidP="006D5EC6">
      <w:r>
        <w:t xml:space="preserve">Foremost will perform a search for a byte sequence in your source data that matches the file type header defined in the configuration file. If a match is found, it will then look for the footer. If both header and footer are found, the data between these two ranges, including the header and footer, are saved to disk with the associated file extension. If the footer is not found, the </w:t>
      </w:r>
      <w:r w:rsidRPr="00B4649F">
        <w:rPr>
          <w:rStyle w:val="CodeChar"/>
        </w:rPr>
        <w:t>max file size</w:t>
      </w:r>
      <w:r>
        <w:t xml:space="preserve"> is used to calculate how much data to carve. Case sensitivity applies to the header and footer.</w:t>
      </w:r>
    </w:p>
    <w:p w14:paraId="5197F94F" w14:textId="77777777" w:rsidR="006D5EC6" w:rsidRDefault="006D5EC6" w:rsidP="006D5EC6">
      <w:r>
        <w:t xml:space="preserve">You can view the Foremost command line arguments by running the </w:t>
      </w:r>
      <w:r w:rsidRPr="00A409BA">
        <w:rPr>
          <w:rStyle w:val="CodeChar"/>
        </w:rPr>
        <w:t>foremost -h</w:t>
      </w:r>
      <w:r>
        <w:t xml:space="preserve"> command:</w:t>
      </w:r>
    </w:p>
    <w:p w14:paraId="4E442EFB" w14:textId="77777777" w:rsidR="006D5EC6" w:rsidRPr="00FE6CF6" w:rsidRDefault="006D5EC6" w:rsidP="006D5EC6">
      <w:pPr>
        <w:pStyle w:val="CodeBlock"/>
      </w:pPr>
      <w:r w:rsidRPr="00FE6CF6">
        <w:t xml:space="preserve">$ </w:t>
      </w:r>
      <w:r w:rsidRPr="006C2C5F">
        <w:rPr>
          <w:b/>
          <w:bCs/>
        </w:rPr>
        <w:t>foremost -h</w:t>
      </w:r>
    </w:p>
    <w:p w14:paraId="28CB2083" w14:textId="77777777" w:rsidR="006D5EC6" w:rsidRPr="00FE6CF6" w:rsidRDefault="006D5EC6" w:rsidP="006D5EC6">
      <w:pPr>
        <w:pStyle w:val="CodeBlock"/>
      </w:pPr>
      <w:r w:rsidRPr="00FE6CF6">
        <w:t>foremost version 1.5.7 by Jesse Kornblum, Kris Kendall, and Nick Mikus.</w:t>
      </w:r>
    </w:p>
    <w:p w14:paraId="13AB0674" w14:textId="77777777" w:rsidR="006D5EC6" w:rsidRPr="00FE6CF6" w:rsidRDefault="006D5EC6" w:rsidP="006D5EC6">
      <w:pPr>
        <w:pStyle w:val="CodeBlock"/>
      </w:pPr>
      <w:r w:rsidRPr="00FE6CF6">
        <w:t xml:space="preserve">$ foremost [-v|-V|-h|-T|-Q|-q|-a|-w-d] [-t &lt;type&gt;] [-s &lt;blocks&gt;] [-k &lt;size&gt;] </w:t>
      </w:r>
    </w:p>
    <w:p w14:paraId="232340D9" w14:textId="77777777" w:rsidR="006D5EC6" w:rsidRPr="00FE6CF6" w:rsidRDefault="006D5EC6" w:rsidP="006D5EC6">
      <w:pPr>
        <w:pStyle w:val="CodeBlock"/>
      </w:pPr>
      <w:r w:rsidRPr="00FE6CF6">
        <w:t xml:space="preserve">        [-b &lt;size&gt;] [-c &lt;file&gt;] [-o &lt;</w:t>
      </w:r>
      <w:proofErr w:type="spellStart"/>
      <w:r w:rsidRPr="00FE6CF6">
        <w:t>dir</w:t>
      </w:r>
      <w:proofErr w:type="spellEnd"/>
      <w:r w:rsidRPr="00FE6CF6">
        <w:t>&gt;] [-</w:t>
      </w:r>
      <w:proofErr w:type="spellStart"/>
      <w:r w:rsidRPr="00FE6CF6">
        <w:t>i</w:t>
      </w:r>
      <w:proofErr w:type="spellEnd"/>
      <w:r w:rsidRPr="00FE6CF6">
        <w:t xml:space="preserve"> &lt;file] </w:t>
      </w:r>
    </w:p>
    <w:p w14:paraId="1A7B7ADC" w14:textId="77777777" w:rsidR="006D5EC6" w:rsidRPr="00FE6CF6" w:rsidRDefault="006D5EC6" w:rsidP="006D5EC6">
      <w:pPr>
        <w:pStyle w:val="CodeBlock"/>
      </w:pPr>
    </w:p>
    <w:p w14:paraId="0E24FBFA" w14:textId="77777777" w:rsidR="006D5EC6" w:rsidRPr="00FE6CF6" w:rsidRDefault="006D5EC6" w:rsidP="006D5EC6">
      <w:pPr>
        <w:pStyle w:val="CodeBlock"/>
      </w:pPr>
      <w:r w:rsidRPr="00FE6CF6">
        <w:t>-V  - display copyright information and exit</w:t>
      </w:r>
    </w:p>
    <w:p w14:paraId="3BE3662F" w14:textId="77777777" w:rsidR="006D5EC6" w:rsidRPr="00FE6CF6" w:rsidRDefault="006D5EC6" w:rsidP="006D5EC6">
      <w:pPr>
        <w:pStyle w:val="CodeBlock"/>
      </w:pPr>
      <w:r w:rsidRPr="00FE6CF6">
        <w:t xml:space="preserve">-t  - specify file type.  (-t </w:t>
      </w:r>
      <w:proofErr w:type="spellStart"/>
      <w:r w:rsidRPr="00FE6CF6">
        <w:t>jpeg,pdf</w:t>
      </w:r>
      <w:proofErr w:type="spellEnd"/>
      <w:r w:rsidRPr="00FE6CF6">
        <w:t xml:space="preserve"> ...) </w:t>
      </w:r>
    </w:p>
    <w:p w14:paraId="1DD3F40A" w14:textId="77777777" w:rsidR="006D5EC6" w:rsidRPr="00FE6CF6" w:rsidRDefault="006D5EC6" w:rsidP="006D5EC6">
      <w:pPr>
        <w:pStyle w:val="CodeBlock"/>
      </w:pPr>
      <w:r w:rsidRPr="00FE6CF6">
        <w:t xml:space="preserve">-d  - turn on indirect block detection (for UNIX </w:t>
      </w:r>
      <w:proofErr w:type="gramStart"/>
      <w:r w:rsidRPr="00FE6CF6">
        <w:t>file-systems</w:t>
      </w:r>
      <w:proofErr w:type="gramEnd"/>
      <w:r w:rsidRPr="00FE6CF6">
        <w:t xml:space="preserve">) </w:t>
      </w:r>
    </w:p>
    <w:p w14:paraId="6745EABD" w14:textId="77777777" w:rsidR="006D5EC6" w:rsidRPr="00FE6CF6" w:rsidRDefault="006D5EC6" w:rsidP="006D5EC6">
      <w:pPr>
        <w:pStyle w:val="CodeBlock"/>
      </w:pPr>
      <w:r w:rsidRPr="00FE6CF6">
        <w:t>-</w:t>
      </w:r>
      <w:proofErr w:type="spellStart"/>
      <w:r w:rsidRPr="00FE6CF6">
        <w:t>i</w:t>
      </w:r>
      <w:proofErr w:type="spellEnd"/>
      <w:r w:rsidRPr="00FE6CF6">
        <w:t xml:space="preserve">  - specify input file (default is stdin) </w:t>
      </w:r>
    </w:p>
    <w:p w14:paraId="004B3CF7" w14:textId="77777777" w:rsidR="006D5EC6" w:rsidRPr="00FE6CF6" w:rsidRDefault="006D5EC6" w:rsidP="006D5EC6">
      <w:pPr>
        <w:pStyle w:val="CodeBlock"/>
      </w:pPr>
      <w:r w:rsidRPr="00FE6CF6">
        <w:t xml:space="preserve">-a  - Write all headers, perform no error detection (corrupted files) </w:t>
      </w:r>
    </w:p>
    <w:p w14:paraId="616E7D36" w14:textId="77777777" w:rsidR="006D5EC6" w:rsidRPr="00FE6CF6" w:rsidRDefault="006D5EC6" w:rsidP="006D5EC6">
      <w:pPr>
        <w:pStyle w:val="CodeBlock"/>
      </w:pPr>
      <w:r w:rsidRPr="00FE6CF6">
        <w:t xml:space="preserve">-w  - Only write the audit file, do not write any detected files to the disk </w:t>
      </w:r>
    </w:p>
    <w:p w14:paraId="66C66445" w14:textId="77777777" w:rsidR="006D5EC6" w:rsidRPr="00FE6CF6" w:rsidRDefault="006D5EC6" w:rsidP="006D5EC6">
      <w:pPr>
        <w:pStyle w:val="CodeBlock"/>
      </w:pPr>
      <w:r w:rsidRPr="00FE6CF6">
        <w:t>-o  - set output directory (defaults to output)</w:t>
      </w:r>
    </w:p>
    <w:p w14:paraId="6401A99E" w14:textId="77777777" w:rsidR="006D5EC6" w:rsidRPr="00FE6CF6" w:rsidRDefault="006D5EC6" w:rsidP="006D5EC6">
      <w:pPr>
        <w:pStyle w:val="CodeBlock"/>
      </w:pPr>
      <w:r w:rsidRPr="00FE6CF6">
        <w:t xml:space="preserve">-c  - set configuration file to use (defaults to </w:t>
      </w:r>
      <w:proofErr w:type="spellStart"/>
      <w:r w:rsidRPr="00FE6CF6">
        <w:t>foremost.conf</w:t>
      </w:r>
      <w:proofErr w:type="spellEnd"/>
      <w:r w:rsidRPr="00FE6CF6">
        <w:t>)</w:t>
      </w:r>
    </w:p>
    <w:p w14:paraId="2ED50A96" w14:textId="77777777" w:rsidR="006D5EC6" w:rsidRPr="00FE6CF6" w:rsidRDefault="006D5EC6" w:rsidP="006D5EC6">
      <w:pPr>
        <w:pStyle w:val="CodeBlock"/>
      </w:pPr>
      <w:r w:rsidRPr="00FE6CF6">
        <w:t xml:space="preserve">-q  - enables quick mode. Search are performed on </w:t>
      </w:r>
      <w:proofErr w:type="gramStart"/>
      <w:r w:rsidRPr="00FE6CF6">
        <w:t>512 byte</w:t>
      </w:r>
      <w:proofErr w:type="gramEnd"/>
      <w:r w:rsidRPr="00FE6CF6">
        <w:t xml:space="preserve"> boundaries.</w:t>
      </w:r>
    </w:p>
    <w:p w14:paraId="3E03DD75" w14:textId="77777777" w:rsidR="006D5EC6" w:rsidRPr="00FE6CF6" w:rsidRDefault="006D5EC6" w:rsidP="006D5EC6">
      <w:pPr>
        <w:pStyle w:val="CodeBlock"/>
      </w:pPr>
      <w:r w:rsidRPr="00FE6CF6">
        <w:t xml:space="preserve">-Q  - enables quiet mode. Suppress output messages. </w:t>
      </w:r>
    </w:p>
    <w:p w14:paraId="3553977D" w14:textId="77777777" w:rsidR="006D5EC6" w:rsidRPr="00FE6CF6" w:rsidRDefault="006D5EC6" w:rsidP="006D5EC6">
      <w:pPr>
        <w:pStyle w:val="CodeBlock"/>
      </w:pPr>
      <w:r w:rsidRPr="00FE6CF6">
        <w:lastRenderedPageBreak/>
        <w:t>-v  - verbose mode. Logs all messages to screen</w:t>
      </w:r>
    </w:p>
    <w:p w14:paraId="62E762E9" w14:textId="73BD9501" w:rsidR="006D5EC6" w:rsidRDefault="006D5EC6" w:rsidP="006D5EC6">
      <w:r>
        <w:t xml:space="preserve">To run Foremost against </w:t>
      </w:r>
      <w:r w:rsidR="00010B81">
        <w:t>the</w:t>
      </w:r>
      <w:r>
        <w:t xml:space="preserve"> first image file, execute the following command:</w:t>
      </w:r>
    </w:p>
    <w:p w14:paraId="61CA6FF1" w14:textId="77777777" w:rsidR="006D5EC6" w:rsidRDefault="006D5EC6" w:rsidP="006D5EC6">
      <w:pPr>
        <w:pStyle w:val="CodeBlock"/>
      </w:pPr>
      <w:r w:rsidRPr="007731EB">
        <w:t>foremost -v -t all -</w:t>
      </w:r>
      <w:proofErr w:type="spellStart"/>
      <w:r w:rsidRPr="007731EB">
        <w:t>i</w:t>
      </w:r>
      <w:proofErr w:type="spellEnd"/>
      <w:r w:rsidRPr="007731EB">
        <w:t xml:space="preserve"> Mod6-1.dd -o foremost</w:t>
      </w:r>
      <w:r>
        <w:t>1</w:t>
      </w:r>
    </w:p>
    <w:p w14:paraId="2E354E96" w14:textId="77777777" w:rsidR="006D5EC6" w:rsidRDefault="006D5EC6" w:rsidP="006D5EC6">
      <w:r>
        <w:t xml:space="preserve">Foremost will start data carving the </w:t>
      </w:r>
      <w:r w:rsidRPr="00423989">
        <w:rPr>
          <w:rStyle w:val="CodeChar"/>
        </w:rPr>
        <w:t>Mod6-1.dd</w:t>
      </w:r>
      <w:r>
        <w:t xml:space="preserve"> image file. A new directory will be created in your current working directory called </w:t>
      </w:r>
      <w:r w:rsidRPr="000014ED">
        <w:rPr>
          <w:rStyle w:val="CodeChar"/>
        </w:rPr>
        <w:t>foremost</w:t>
      </w:r>
      <w:r>
        <w:rPr>
          <w:rStyle w:val="CodeChar"/>
        </w:rPr>
        <w:t>1</w:t>
      </w:r>
      <w:r>
        <w:t>, unless you specified a different directory name.</w:t>
      </w:r>
    </w:p>
    <w:p w14:paraId="4E14A8C2" w14:textId="77777777" w:rsidR="006D5EC6" w:rsidRDefault="006D5EC6" w:rsidP="006D5EC6">
      <w:r>
        <w:t xml:space="preserve">The output from the data carving is shown below. With a default Foremost configuration, having no additional file types, the result is two (2) files, a </w:t>
      </w:r>
      <w:r w:rsidRPr="001234C4">
        <w:rPr>
          <w:rStyle w:val="CodeChar"/>
        </w:rPr>
        <w:t>.</w:t>
      </w:r>
      <w:proofErr w:type="spellStart"/>
      <w:r w:rsidRPr="001234C4">
        <w:rPr>
          <w:rStyle w:val="CodeChar"/>
        </w:rPr>
        <w:t>wmv</w:t>
      </w:r>
      <w:proofErr w:type="spellEnd"/>
      <w:r>
        <w:t xml:space="preserve"> and </w:t>
      </w:r>
      <w:r w:rsidRPr="001234C4">
        <w:rPr>
          <w:rStyle w:val="CodeChar"/>
        </w:rPr>
        <w:t>.wav</w:t>
      </w:r>
      <w:r>
        <w:t xml:space="preserve"> file, carved from this image. Foremost provides some insight in to where these files were found inside our image, and the file size of each.</w:t>
      </w:r>
    </w:p>
    <w:p w14:paraId="099AF345" w14:textId="77777777" w:rsidR="006D5EC6" w:rsidRDefault="006D5EC6" w:rsidP="006D5EC6">
      <w:pPr>
        <w:pStyle w:val="CodeBlock"/>
      </w:pPr>
      <w:r>
        <w:t xml:space="preserve">$ </w:t>
      </w:r>
      <w:r w:rsidRPr="00026301">
        <w:rPr>
          <w:b/>
          <w:bCs/>
        </w:rPr>
        <w:t>foremost -v -t all -</w:t>
      </w:r>
      <w:proofErr w:type="spellStart"/>
      <w:r w:rsidRPr="00026301">
        <w:rPr>
          <w:b/>
          <w:bCs/>
        </w:rPr>
        <w:t>i</w:t>
      </w:r>
      <w:proofErr w:type="spellEnd"/>
      <w:r w:rsidRPr="00026301">
        <w:rPr>
          <w:b/>
          <w:bCs/>
        </w:rPr>
        <w:t xml:space="preserve"> Mod6-1.dd -o foremost1</w:t>
      </w:r>
    </w:p>
    <w:p w14:paraId="18735AE9" w14:textId="77777777" w:rsidR="006D5EC6" w:rsidRDefault="006D5EC6" w:rsidP="006D5EC6">
      <w:pPr>
        <w:pStyle w:val="CodeBlock"/>
      </w:pPr>
      <w:r>
        <w:t>Foremost version 1.5.7 by Jesse Kornblum, Kris Kendall, and Nick Mikus</w:t>
      </w:r>
    </w:p>
    <w:p w14:paraId="1C736301" w14:textId="77777777" w:rsidR="006D5EC6" w:rsidRDefault="006D5EC6" w:rsidP="006D5EC6">
      <w:pPr>
        <w:pStyle w:val="CodeBlock"/>
      </w:pPr>
      <w:r>
        <w:t>Audit File</w:t>
      </w:r>
    </w:p>
    <w:p w14:paraId="11A9E659" w14:textId="77777777" w:rsidR="006D5EC6" w:rsidRDefault="006D5EC6" w:rsidP="006D5EC6">
      <w:pPr>
        <w:pStyle w:val="CodeBlock"/>
      </w:pPr>
    </w:p>
    <w:p w14:paraId="3DF694A9" w14:textId="77777777" w:rsidR="006D5EC6" w:rsidRDefault="006D5EC6" w:rsidP="006D5EC6">
      <w:pPr>
        <w:pStyle w:val="CodeBlock"/>
      </w:pPr>
      <w:r>
        <w:t>Foremost started at Thu Aug 29 20:48:28 2024</w:t>
      </w:r>
    </w:p>
    <w:p w14:paraId="37B1F74E" w14:textId="77777777" w:rsidR="006D5EC6" w:rsidRDefault="006D5EC6" w:rsidP="006D5EC6">
      <w:pPr>
        <w:pStyle w:val="CodeBlock"/>
      </w:pPr>
      <w:r>
        <w:t>Invocation: foremost -v -t all -</w:t>
      </w:r>
      <w:proofErr w:type="spellStart"/>
      <w:r>
        <w:t>i</w:t>
      </w:r>
      <w:proofErr w:type="spellEnd"/>
      <w:r>
        <w:t xml:space="preserve"> Mod6-1.dd -o foremost1 </w:t>
      </w:r>
    </w:p>
    <w:p w14:paraId="416931FE" w14:textId="77777777" w:rsidR="006D5EC6" w:rsidRDefault="006D5EC6" w:rsidP="006D5EC6">
      <w:pPr>
        <w:pStyle w:val="CodeBlock"/>
      </w:pPr>
      <w:r>
        <w:t>Output directory: /home/kali/Desktop/</w:t>
      </w:r>
      <w:proofErr w:type="spellStart"/>
      <w:r>
        <w:t>datarec</w:t>
      </w:r>
      <w:proofErr w:type="spellEnd"/>
      <w:r>
        <w:t>/foremost1</w:t>
      </w:r>
    </w:p>
    <w:p w14:paraId="7BAFC220" w14:textId="77777777" w:rsidR="006D5EC6" w:rsidRDefault="006D5EC6" w:rsidP="006D5EC6">
      <w:pPr>
        <w:pStyle w:val="CodeBlock"/>
      </w:pPr>
      <w:r>
        <w:t>Configuration file: /etc/</w:t>
      </w:r>
      <w:proofErr w:type="spellStart"/>
      <w:r>
        <w:t>foremost.conf</w:t>
      </w:r>
      <w:proofErr w:type="spellEnd"/>
    </w:p>
    <w:p w14:paraId="20B73233" w14:textId="77777777" w:rsidR="006D5EC6" w:rsidRDefault="006D5EC6" w:rsidP="006D5EC6">
      <w:pPr>
        <w:pStyle w:val="CodeBlock"/>
      </w:pPr>
      <w:r>
        <w:t>Processing: Mod6-1.dd</w:t>
      </w:r>
    </w:p>
    <w:p w14:paraId="2F0D89A6" w14:textId="77777777" w:rsidR="006D5EC6" w:rsidRDefault="006D5EC6" w:rsidP="006D5EC6">
      <w:pPr>
        <w:pStyle w:val="CodeBlock"/>
      </w:pPr>
      <w:r>
        <w:t>|------------------------------------------------------------------</w:t>
      </w:r>
    </w:p>
    <w:p w14:paraId="356664D8" w14:textId="77777777" w:rsidR="006D5EC6" w:rsidRDefault="006D5EC6" w:rsidP="006D5EC6">
      <w:pPr>
        <w:pStyle w:val="CodeBlock"/>
      </w:pPr>
      <w:r>
        <w:t>File: Mod6-1.dd</w:t>
      </w:r>
    </w:p>
    <w:p w14:paraId="34378D82" w14:textId="77777777" w:rsidR="006D5EC6" w:rsidRDefault="006D5EC6" w:rsidP="006D5EC6">
      <w:pPr>
        <w:pStyle w:val="CodeBlock"/>
      </w:pPr>
      <w:r>
        <w:t>Start: Thu Aug 29 20:48:28 2024</w:t>
      </w:r>
    </w:p>
    <w:p w14:paraId="523C824D" w14:textId="77777777" w:rsidR="006D5EC6" w:rsidRDefault="006D5EC6" w:rsidP="006D5EC6">
      <w:pPr>
        <w:pStyle w:val="CodeBlock"/>
      </w:pPr>
      <w:r>
        <w:t>Length: 34 MB (36465664 bytes)</w:t>
      </w:r>
    </w:p>
    <w:p w14:paraId="765FA826" w14:textId="77777777" w:rsidR="006D5EC6" w:rsidRDefault="006D5EC6" w:rsidP="006D5EC6">
      <w:pPr>
        <w:pStyle w:val="CodeBlock"/>
      </w:pPr>
      <w:r>
        <w:t xml:space="preserve"> </w:t>
      </w:r>
    </w:p>
    <w:p w14:paraId="4EC2B463" w14:textId="77777777" w:rsidR="006D5EC6" w:rsidRDefault="006D5EC6" w:rsidP="006D5EC6">
      <w:pPr>
        <w:pStyle w:val="CodeBlock"/>
      </w:pPr>
      <w:r>
        <w:t xml:space="preserve">Num      Name (bs=512)         Size      File Offset     Comment </w:t>
      </w:r>
    </w:p>
    <w:p w14:paraId="1E8F1A1A" w14:textId="77777777" w:rsidR="006D5EC6" w:rsidRDefault="006D5EC6" w:rsidP="006D5EC6">
      <w:pPr>
        <w:pStyle w:val="CodeBlock"/>
      </w:pPr>
    </w:p>
    <w:p w14:paraId="72E90CA4" w14:textId="77777777" w:rsidR="006D5EC6" w:rsidRDefault="006D5EC6" w:rsidP="006D5EC6">
      <w:pPr>
        <w:pStyle w:val="CodeBlock"/>
      </w:pPr>
      <w:r>
        <w:t xml:space="preserve">0:      00069122.wmv           1 MB        35390464      </w:t>
      </w:r>
    </w:p>
    <w:p w14:paraId="7196EE6E" w14:textId="77777777" w:rsidR="006D5EC6" w:rsidRDefault="006D5EC6" w:rsidP="006D5EC6">
      <w:pPr>
        <w:pStyle w:val="CodeBlock"/>
      </w:pPr>
      <w:r>
        <w:t xml:space="preserve">1:      00022057.wav           4 MB        11293184      </w:t>
      </w:r>
    </w:p>
    <w:p w14:paraId="4645DFBB" w14:textId="77777777" w:rsidR="006D5EC6" w:rsidRDefault="006D5EC6" w:rsidP="006D5EC6">
      <w:pPr>
        <w:pStyle w:val="CodeBlock"/>
      </w:pPr>
      <w:r>
        <w:t>*|</w:t>
      </w:r>
    </w:p>
    <w:p w14:paraId="01A4E6D3" w14:textId="77777777" w:rsidR="006D5EC6" w:rsidRDefault="006D5EC6" w:rsidP="006D5EC6">
      <w:pPr>
        <w:pStyle w:val="CodeBlock"/>
      </w:pPr>
      <w:r>
        <w:t>Finish: Thu Aug 29 20:48:29 2024</w:t>
      </w:r>
    </w:p>
    <w:p w14:paraId="2E37D09F" w14:textId="77777777" w:rsidR="006D5EC6" w:rsidRDefault="006D5EC6" w:rsidP="006D5EC6">
      <w:pPr>
        <w:pStyle w:val="CodeBlock"/>
      </w:pPr>
    </w:p>
    <w:p w14:paraId="2E4B1E6F" w14:textId="77777777" w:rsidR="006D5EC6" w:rsidRDefault="006D5EC6" w:rsidP="006D5EC6">
      <w:pPr>
        <w:pStyle w:val="CodeBlock"/>
      </w:pPr>
      <w:r>
        <w:t>2 FILES EXTRACTED</w:t>
      </w:r>
    </w:p>
    <w:p w14:paraId="12DB4FEC" w14:textId="77777777" w:rsidR="006D5EC6" w:rsidRDefault="006D5EC6" w:rsidP="006D5EC6">
      <w:pPr>
        <w:pStyle w:val="CodeBlock"/>
      </w:pPr>
    </w:p>
    <w:p w14:paraId="0295C66D" w14:textId="77777777" w:rsidR="006D5EC6" w:rsidRDefault="006D5EC6" w:rsidP="006D5EC6">
      <w:pPr>
        <w:pStyle w:val="CodeBlock"/>
      </w:pPr>
      <w:proofErr w:type="spellStart"/>
      <w:r>
        <w:t>wmv</w:t>
      </w:r>
      <w:proofErr w:type="spellEnd"/>
      <w:r>
        <w:t>:= 1</w:t>
      </w:r>
    </w:p>
    <w:p w14:paraId="46E9E979" w14:textId="77777777" w:rsidR="006D5EC6" w:rsidRDefault="006D5EC6" w:rsidP="006D5EC6">
      <w:pPr>
        <w:pStyle w:val="CodeBlock"/>
      </w:pPr>
      <w:proofErr w:type="spellStart"/>
      <w:r>
        <w:t>rif</w:t>
      </w:r>
      <w:proofErr w:type="spellEnd"/>
      <w:r>
        <w:t>:= 1</w:t>
      </w:r>
    </w:p>
    <w:p w14:paraId="16AEAD0D" w14:textId="77777777" w:rsidR="006D5EC6" w:rsidRDefault="006D5EC6" w:rsidP="006D5EC6">
      <w:pPr>
        <w:pStyle w:val="CodeBlock"/>
      </w:pPr>
      <w:r>
        <w:t>------------------------------------------------------------------</w:t>
      </w:r>
    </w:p>
    <w:p w14:paraId="4631959A" w14:textId="77777777" w:rsidR="006D5EC6" w:rsidRDefault="006D5EC6" w:rsidP="006D5EC6">
      <w:pPr>
        <w:pStyle w:val="CodeBlock"/>
      </w:pPr>
    </w:p>
    <w:p w14:paraId="77451287" w14:textId="77777777" w:rsidR="006D5EC6" w:rsidRDefault="006D5EC6" w:rsidP="006D5EC6">
      <w:pPr>
        <w:pStyle w:val="CodeBlock"/>
      </w:pPr>
      <w:r>
        <w:t>Foremost finished at Thu Aug 29 20:48:29 2024</w:t>
      </w:r>
    </w:p>
    <w:p w14:paraId="2FE4C03A" w14:textId="77777777" w:rsidR="006D5EC6" w:rsidRDefault="006D5EC6" w:rsidP="006D5EC6">
      <w:r>
        <w:t xml:space="preserve">Viewing the created output folder using </w:t>
      </w:r>
      <w:r w:rsidRPr="00B605B1">
        <w:rPr>
          <w:rStyle w:val="CodeChar"/>
        </w:rPr>
        <w:t>tree</w:t>
      </w:r>
      <w:r>
        <w:t xml:space="preserve"> shows the files that have been carved and an </w:t>
      </w:r>
      <w:r w:rsidRPr="00BF42C3">
        <w:rPr>
          <w:rStyle w:val="CodeChar"/>
        </w:rPr>
        <w:t>audit.txt</w:t>
      </w:r>
      <w:r>
        <w:t xml:space="preserve"> file that contains a capture of the execution output.</w:t>
      </w:r>
    </w:p>
    <w:p w14:paraId="75AF3C38" w14:textId="77777777" w:rsidR="006D5EC6" w:rsidRPr="000C62A8" w:rsidRDefault="006D5EC6" w:rsidP="006D5EC6">
      <w:pPr>
        <w:pStyle w:val="CodeBlock"/>
      </w:pPr>
      <w:r w:rsidRPr="000C62A8">
        <w:t xml:space="preserve">$ </w:t>
      </w:r>
      <w:r w:rsidRPr="00026301">
        <w:rPr>
          <w:b/>
          <w:bCs/>
        </w:rPr>
        <w:t>tree foremost1</w:t>
      </w:r>
      <w:r w:rsidRPr="000C62A8">
        <w:t xml:space="preserve"> </w:t>
      </w:r>
    </w:p>
    <w:p w14:paraId="5EA637AA" w14:textId="77777777" w:rsidR="006D5EC6" w:rsidRPr="000C62A8" w:rsidRDefault="006D5EC6" w:rsidP="006D5EC6">
      <w:pPr>
        <w:pStyle w:val="CodeBlock"/>
      </w:pPr>
      <w:r w:rsidRPr="000C62A8">
        <w:t>foremost1</w:t>
      </w:r>
    </w:p>
    <w:p w14:paraId="29B25066" w14:textId="77777777" w:rsidR="006D5EC6" w:rsidRPr="000C62A8" w:rsidRDefault="006D5EC6" w:rsidP="006D5EC6">
      <w:pPr>
        <w:pStyle w:val="CodeBlock"/>
      </w:pPr>
      <w:r w:rsidRPr="000C62A8">
        <w:lastRenderedPageBreak/>
        <w:t>├── audit.txt</w:t>
      </w:r>
    </w:p>
    <w:p w14:paraId="38C31227" w14:textId="77777777" w:rsidR="006D5EC6" w:rsidRPr="000C62A8" w:rsidRDefault="006D5EC6" w:rsidP="006D5EC6">
      <w:pPr>
        <w:pStyle w:val="CodeBlock"/>
      </w:pPr>
      <w:r w:rsidRPr="000C62A8">
        <w:t>├── wav</w:t>
      </w:r>
    </w:p>
    <w:p w14:paraId="2E9C2561" w14:textId="77777777" w:rsidR="006D5EC6" w:rsidRPr="000C62A8" w:rsidRDefault="006D5EC6" w:rsidP="006D5EC6">
      <w:pPr>
        <w:pStyle w:val="CodeBlock"/>
      </w:pPr>
      <w:r w:rsidRPr="000C62A8">
        <w:t>│   └── 00022057.wav</w:t>
      </w:r>
    </w:p>
    <w:p w14:paraId="3752D175" w14:textId="77777777" w:rsidR="006D5EC6" w:rsidRPr="000C62A8" w:rsidRDefault="006D5EC6" w:rsidP="006D5EC6">
      <w:pPr>
        <w:pStyle w:val="CodeBlock"/>
      </w:pPr>
      <w:r w:rsidRPr="000C62A8">
        <w:t xml:space="preserve">└── </w:t>
      </w:r>
      <w:proofErr w:type="spellStart"/>
      <w:r w:rsidRPr="000C62A8">
        <w:t>wmv</w:t>
      </w:r>
      <w:proofErr w:type="spellEnd"/>
    </w:p>
    <w:p w14:paraId="7F3A3976" w14:textId="77777777" w:rsidR="006D5EC6" w:rsidRPr="000C62A8" w:rsidRDefault="006D5EC6" w:rsidP="006D5EC6">
      <w:pPr>
        <w:pStyle w:val="CodeBlock"/>
      </w:pPr>
      <w:r w:rsidRPr="000C62A8">
        <w:t xml:space="preserve">    └── 00069122.wmv</w:t>
      </w:r>
    </w:p>
    <w:p w14:paraId="77BB5A67" w14:textId="77777777" w:rsidR="006D5EC6" w:rsidRPr="000C62A8" w:rsidRDefault="006D5EC6" w:rsidP="006D5EC6">
      <w:pPr>
        <w:pStyle w:val="CodeBlock"/>
      </w:pPr>
    </w:p>
    <w:p w14:paraId="6988090B" w14:textId="77777777" w:rsidR="006D5EC6" w:rsidRDefault="006D5EC6" w:rsidP="006D5EC6">
      <w:pPr>
        <w:pStyle w:val="CodeBlock"/>
      </w:pPr>
      <w:r w:rsidRPr="000C62A8">
        <w:t xml:space="preserve">3 directories, 3 files </w:t>
      </w:r>
    </w:p>
    <w:p w14:paraId="22CFCCEE" w14:textId="77777777" w:rsidR="006D5EC6" w:rsidRDefault="006D5EC6" w:rsidP="006D5EC6">
      <w:r>
        <w:t xml:space="preserve">Use Foremost to perform data carving on the </w:t>
      </w:r>
      <w:r w:rsidRPr="00B361E5">
        <w:rPr>
          <w:rStyle w:val="CodeChar"/>
        </w:rPr>
        <w:t>Mod6-2.dd</w:t>
      </w:r>
      <w:r>
        <w:t xml:space="preserve"> and </w:t>
      </w:r>
      <w:r w:rsidRPr="00B361E5">
        <w:rPr>
          <w:rStyle w:val="CodeChar"/>
        </w:rPr>
        <w:t>Mod6-3.dd</w:t>
      </w:r>
      <w:r>
        <w:t xml:space="preserve"> image files. You will need to specify a new folder for each execution as Foremost will not allow an existing folder to be used. The reason for this is to maintain the integrity of carved data and avoid contamination of your results by overwriting and mixing artefacts from different image files.</w:t>
      </w:r>
    </w:p>
    <w:p w14:paraId="18F58973" w14:textId="77777777" w:rsidR="006D5EC6" w:rsidRDefault="006D5EC6" w:rsidP="006D5EC6">
      <w:r>
        <w:t xml:space="preserve">The data carved from </w:t>
      </w:r>
      <w:r w:rsidRPr="00C76B4D">
        <w:rPr>
          <w:rFonts w:ascii="Courier New" w:hAnsi="Courier New" w:cs="Courier New"/>
        </w:rPr>
        <w:t>Mod6-</w:t>
      </w:r>
      <w:r>
        <w:rPr>
          <w:rFonts w:ascii="Courier New" w:hAnsi="Courier New" w:cs="Courier New"/>
        </w:rPr>
        <w:t>2</w:t>
      </w:r>
      <w:r w:rsidRPr="00C76B4D">
        <w:rPr>
          <w:rFonts w:ascii="Courier New" w:hAnsi="Courier New" w:cs="Courier New"/>
        </w:rPr>
        <w:t>.dd</w:t>
      </w:r>
      <w:r>
        <w:t xml:space="preserve"> is shown below.</w:t>
      </w:r>
    </w:p>
    <w:p w14:paraId="1EA6C317" w14:textId="77777777" w:rsidR="006D5EC6" w:rsidRPr="00A00AB5" w:rsidRDefault="006D5EC6" w:rsidP="006D5EC6">
      <w:pPr>
        <w:pStyle w:val="CodeBlock"/>
      </w:pPr>
      <w:r w:rsidRPr="00A00AB5">
        <w:t xml:space="preserve">$ </w:t>
      </w:r>
      <w:r w:rsidRPr="00026301">
        <w:rPr>
          <w:b/>
          <w:bCs/>
        </w:rPr>
        <w:t>tree foremost2</w:t>
      </w:r>
      <w:r w:rsidRPr="00A00AB5">
        <w:t xml:space="preserve">                    </w:t>
      </w:r>
    </w:p>
    <w:p w14:paraId="7E9719AD" w14:textId="77777777" w:rsidR="006D5EC6" w:rsidRPr="00A00AB5" w:rsidRDefault="006D5EC6" w:rsidP="006D5EC6">
      <w:pPr>
        <w:pStyle w:val="CodeBlock"/>
      </w:pPr>
      <w:r w:rsidRPr="00A00AB5">
        <w:t>foremost2</w:t>
      </w:r>
    </w:p>
    <w:p w14:paraId="05C0F744" w14:textId="77777777" w:rsidR="006D5EC6" w:rsidRPr="00A00AB5" w:rsidRDefault="006D5EC6" w:rsidP="006D5EC6">
      <w:pPr>
        <w:pStyle w:val="CodeBlock"/>
      </w:pPr>
      <w:r w:rsidRPr="00A00AB5">
        <w:t>├── audit.txt</w:t>
      </w:r>
    </w:p>
    <w:p w14:paraId="56DA9117" w14:textId="77777777" w:rsidR="006D5EC6" w:rsidRPr="00A00AB5" w:rsidRDefault="006D5EC6" w:rsidP="006D5EC6">
      <w:pPr>
        <w:pStyle w:val="CodeBlock"/>
      </w:pPr>
      <w:r w:rsidRPr="00A00AB5">
        <w:t>├── docx</w:t>
      </w:r>
    </w:p>
    <w:p w14:paraId="19FD11B3" w14:textId="77777777" w:rsidR="006D5EC6" w:rsidRPr="00A00AB5" w:rsidRDefault="006D5EC6" w:rsidP="006D5EC6">
      <w:pPr>
        <w:pStyle w:val="CodeBlock"/>
      </w:pPr>
      <w:r w:rsidRPr="00A00AB5">
        <w:t>│   ├── 00061210.docx</w:t>
      </w:r>
    </w:p>
    <w:p w14:paraId="1C9CBA8D" w14:textId="77777777" w:rsidR="006D5EC6" w:rsidRPr="00A00AB5" w:rsidRDefault="006D5EC6" w:rsidP="006D5EC6">
      <w:pPr>
        <w:pStyle w:val="CodeBlock"/>
      </w:pPr>
      <w:r w:rsidRPr="00A00AB5">
        <w:t>│   └── 00071219.docx</w:t>
      </w:r>
    </w:p>
    <w:p w14:paraId="43AD6161" w14:textId="77777777" w:rsidR="006D5EC6" w:rsidRPr="00A00AB5" w:rsidRDefault="006D5EC6" w:rsidP="006D5EC6">
      <w:pPr>
        <w:pStyle w:val="CodeBlock"/>
      </w:pPr>
      <w:r w:rsidRPr="00A00AB5">
        <w:t>├── jpg</w:t>
      </w:r>
    </w:p>
    <w:p w14:paraId="6D7D9BE1" w14:textId="77777777" w:rsidR="006D5EC6" w:rsidRPr="00A00AB5" w:rsidRDefault="006D5EC6" w:rsidP="006D5EC6">
      <w:pPr>
        <w:pStyle w:val="CodeBlock"/>
      </w:pPr>
      <w:r w:rsidRPr="00A00AB5">
        <w:t>│   └── 00081300.jpg</w:t>
      </w:r>
    </w:p>
    <w:p w14:paraId="06D1F82F" w14:textId="77777777" w:rsidR="006D5EC6" w:rsidRPr="00A00AB5" w:rsidRDefault="006D5EC6" w:rsidP="006D5EC6">
      <w:pPr>
        <w:pStyle w:val="CodeBlock"/>
      </w:pPr>
      <w:r w:rsidRPr="00A00AB5">
        <w:t>├── pdf</w:t>
      </w:r>
    </w:p>
    <w:p w14:paraId="402AD6DA" w14:textId="77777777" w:rsidR="006D5EC6" w:rsidRPr="00A00AB5" w:rsidRDefault="006D5EC6" w:rsidP="006D5EC6">
      <w:pPr>
        <w:pStyle w:val="CodeBlock"/>
      </w:pPr>
      <w:r w:rsidRPr="00A00AB5">
        <w:t>│   ├── 00010000.pdf</w:t>
      </w:r>
    </w:p>
    <w:p w14:paraId="46813061" w14:textId="77777777" w:rsidR="006D5EC6" w:rsidRPr="00A00AB5" w:rsidRDefault="006D5EC6" w:rsidP="006D5EC6">
      <w:pPr>
        <w:pStyle w:val="CodeBlock"/>
      </w:pPr>
      <w:r w:rsidRPr="00A00AB5">
        <w:t>│   └── 00026204.pdf</w:t>
      </w:r>
    </w:p>
    <w:p w14:paraId="6529C224" w14:textId="77777777" w:rsidR="006D5EC6" w:rsidRPr="00A00AB5" w:rsidRDefault="006D5EC6" w:rsidP="006D5EC6">
      <w:pPr>
        <w:pStyle w:val="CodeBlock"/>
      </w:pPr>
      <w:r w:rsidRPr="00A00AB5">
        <w:t xml:space="preserve">├── </w:t>
      </w:r>
      <w:proofErr w:type="spellStart"/>
      <w:r w:rsidRPr="00A00AB5">
        <w:t>png</w:t>
      </w:r>
      <w:proofErr w:type="spellEnd"/>
    </w:p>
    <w:p w14:paraId="0E09D52B" w14:textId="77777777" w:rsidR="006D5EC6" w:rsidRPr="00A00AB5" w:rsidRDefault="006D5EC6" w:rsidP="006D5EC6">
      <w:pPr>
        <w:pStyle w:val="CodeBlock"/>
      </w:pPr>
      <w:r w:rsidRPr="00A00AB5">
        <w:t>│   └── 00081364.png</w:t>
      </w:r>
    </w:p>
    <w:p w14:paraId="2A43904A" w14:textId="77777777" w:rsidR="006D5EC6" w:rsidRPr="00A00AB5" w:rsidRDefault="006D5EC6" w:rsidP="006D5EC6">
      <w:pPr>
        <w:pStyle w:val="CodeBlock"/>
      </w:pPr>
      <w:r w:rsidRPr="00A00AB5">
        <w:t>├── pptx</w:t>
      </w:r>
    </w:p>
    <w:p w14:paraId="7D032D2A" w14:textId="77777777" w:rsidR="006D5EC6" w:rsidRPr="00A00AB5" w:rsidRDefault="006D5EC6" w:rsidP="006D5EC6">
      <w:pPr>
        <w:pStyle w:val="CodeBlock"/>
      </w:pPr>
      <w:r w:rsidRPr="00A00AB5">
        <w:t>│   └── 00081227.pptx</w:t>
      </w:r>
    </w:p>
    <w:p w14:paraId="7DE88CA1" w14:textId="77777777" w:rsidR="006D5EC6" w:rsidRPr="00A00AB5" w:rsidRDefault="006D5EC6" w:rsidP="006D5EC6">
      <w:pPr>
        <w:pStyle w:val="CodeBlock"/>
      </w:pPr>
      <w:r w:rsidRPr="00A00AB5">
        <w:t>└── xlsx</w:t>
      </w:r>
    </w:p>
    <w:p w14:paraId="5D67FDBD" w14:textId="77777777" w:rsidR="006D5EC6" w:rsidRPr="00A00AB5" w:rsidRDefault="006D5EC6" w:rsidP="006D5EC6">
      <w:pPr>
        <w:pStyle w:val="CodeBlock"/>
      </w:pPr>
      <w:r w:rsidRPr="00A00AB5">
        <w:t xml:space="preserve">    ├── 00041137.xlsx</w:t>
      </w:r>
    </w:p>
    <w:p w14:paraId="797E223C" w14:textId="77777777" w:rsidR="006D5EC6" w:rsidRPr="00A00AB5" w:rsidRDefault="006D5EC6" w:rsidP="006D5EC6">
      <w:pPr>
        <w:pStyle w:val="CodeBlock"/>
      </w:pPr>
      <w:r w:rsidRPr="00A00AB5">
        <w:t xml:space="preserve">    └── 00051183.xlsx</w:t>
      </w:r>
    </w:p>
    <w:p w14:paraId="76F44B2F" w14:textId="77777777" w:rsidR="006D5EC6" w:rsidRPr="00A00AB5" w:rsidRDefault="006D5EC6" w:rsidP="006D5EC6">
      <w:pPr>
        <w:pStyle w:val="CodeBlock"/>
      </w:pPr>
    </w:p>
    <w:p w14:paraId="14F53FCA" w14:textId="77777777" w:rsidR="006D5EC6" w:rsidRPr="00A00AB5" w:rsidRDefault="006D5EC6" w:rsidP="006D5EC6">
      <w:pPr>
        <w:pStyle w:val="CodeBlock"/>
      </w:pPr>
      <w:r w:rsidRPr="00A00AB5">
        <w:t>7 directories, 10 files</w:t>
      </w:r>
    </w:p>
    <w:p w14:paraId="1F9CE9A6" w14:textId="77777777" w:rsidR="006D5EC6" w:rsidRDefault="006D5EC6" w:rsidP="006D5EC6">
      <w:r>
        <w:t xml:space="preserve">And finally, the data from the </w:t>
      </w:r>
      <w:r w:rsidRPr="006B569B">
        <w:rPr>
          <w:rFonts w:ascii="Courier New" w:hAnsi="Courier New" w:cs="Courier New"/>
        </w:rPr>
        <w:t>Mod6-3.dd</w:t>
      </w:r>
      <w:r>
        <w:t xml:space="preserve"> image is below.</w:t>
      </w:r>
    </w:p>
    <w:p w14:paraId="61BC40CC" w14:textId="77777777" w:rsidR="006D5EC6" w:rsidRPr="007434CC" w:rsidRDefault="006D5EC6" w:rsidP="006D5EC6">
      <w:pPr>
        <w:pStyle w:val="CodeBlock"/>
      </w:pPr>
      <w:r w:rsidRPr="007434CC">
        <w:t xml:space="preserve">$ </w:t>
      </w:r>
      <w:r w:rsidRPr="00026301">
        <w:rPr>
          <w:b/>
          <w:bCs/>
        </w:rPr>
        <w:t>tree foremost3</w:t>
      </w:r>
    </w:p>
    <w:p w14:paraId="0E0EB47E" w14:textId="77777777" w:rsidR="006D5EC6" w:rsidRPr="007434CC" w:rsidRDefault="006D5EC6" w:rsidP="006D5EC6">
      <w:pPr>
        <w:pStyle w:val="CodeBlock"/>
      </w:pPr>
      <w:r w:rsidRPr="007434CC">
        <w:t>foremost3</w:t>
      </w:r>
    </w:p>
    <w:p w14:paraId="652F0C34" w14:textId="77777777" w:rsidR="006D5EC6" w:rsidRPr="007434CC" w:rsidRDefault="006D5EC6" w:rsidP="006D5EC6">
      <w:pPr>
        <w:pStyle w:val="CodeBlock"/>
      </w:pPr>
      <w:r w:rsidRPr="007434CC">
        <w:rPr>
          <w:rFonts w:eastAsia="MS Gothic"/>
        </w:rPr>
        <w:t>├</w:t>
      </w:r>
      <w:r w:rsidRPr="007434CC">
        <w:t>── audit.txt</w:t>
      </w:r>
    </w:p>
    <w:p w14:paraId="58F41D34" w14:textId="77777777" w:rsidR="006D5EC6" w:rsidRPr="007434CC" w:rsidRDefault="006D5EC6" w:rsidP="006D5EC6">
      <w:pPr>
        <w:pStyle w:val="CodeBlock"/>
      </w:pPr>
      <w:r w:rsidRPr="007434CC">
        <w:rPr>
          <w:rFonts w:eastAsia="MS Gothic"/>
        </w:rPr>
        <w:t>├</w:t>
      </w:r>
      <w:r w:rsidRPr="007434CC">
        <w:t>── gif</w:t>
      </w:r>
    </w:p>
    <w:p w14:paraId="28112677" w14:textId="77777777" w:rsidR="006D5EC6" w:rsidRPr="007434CC" w:rsidRDefault="006D5EC6" w:rsidP="006D5EC6">
      <w:pPr>
        <w:pStyle w:val="CodeBlock"/>
      </w:pPr>
      <w:r w:rsidRPr="007434CC">
        <w:t>│   └── 00126243.gif</w:t>
      </w:r>
    </w:p>
    <w:p w14:paraId="34FD5D27" w14:textId="77777777" w:rsidR="006D5EC6" w:rsidRPr="007434CC" w:rsidRDefault="006D5EC6" w:rsidP="006D5EC6">
      <w:pPr>
        <w:pStyle w:val="CodeBlock"/>
      </w:pPr>
      <w:r w:rsidRPr="007434CC">
        <w:rPr>
          <w:rFonts w:eastAsia="MS Gothic"/>
        </w:rPr>
        <w:t>├</w:t>
      </w:r>
      <w:r w:rsidRPr="007434CC">
        <w:t>── jpg</w:t>
      </w:r>
    </w:p>
    <w:p w14:paraId="76EB644D" w14:textId="77777777" w:rsidR="006D5EC6" w:rsidRPr="007434CC" w:rsidRDefault="006D5EC6" w:rsidP="006D5EC6">
      <w:pPr>
        <w:pStyle w:val="CodeBlock"/>
      </w:pPr>
      <w:r w:rsidRPr="007434CC">
        <w:t>│   └── 00056902.jpg</w:t>
      </w:r>
    </w:p>
    <w:p w14:paraId="3F73D496" w14:textId="77777777" w:rsidR="006D5EC6" w:rsidRPr="007434CC" w:rsidRDefault="006D5EC6" w:rsidP="006D5EC6">
      <w:pPr>
        <w:pStyle w:val="CodeBlock"/>
      </w:pPr>
      <w:r w:rsidRPr="007434CC">
        <w:t xml:space="preserve">└── </w:t>
      </w:r>
      <w:proofErr w:type="spellStart"/>
      <w:r w:rsidRPr="007434CC">
        <w:t>png</w:t>
      </w:r>
      <w:proofErr w:type="spellEnd"/>
    </w:p>
    <w:p w14:paraId="59AF46A6" w14:textId="77777777" w:rsidR="006D5EC6" w:rsidRPr="007434CC" w:rsidRDefault="006D5EC6" w:rsidP="006D5EC6">
      <w:pPr>
        <w:pStyle w:val="CodeBlock"/>
      </w:pPr>
      <w:r w:rsidRPr="007434CC">
        <w:t xml:space="preserve">    └── 00010000.png</w:t>
      </w:r>
    </w:p>
    <w:p w14:paraId="34362513" w14:textId="77777777" w:rsidR="006D5EC6" w:rsidRPr="007434CC" w:rsidRDefault="006D5EC6" w:rsidP="006D5EC6">
      <w:pPr>
        <w:pStyle w:val="CodeBlock"/>
      </w:pPr>
    </w:p>
    <w:p w14:paraId="1C390A6B" w14:textId="77777777" w:rsidR="006D5EC6" w:rsidRPr="007434CC" w:rsidRDefault="006D5EC6" w:rsidP="006D5EC6">
      <w:pPr>
        <w:pStyle w:val="CodeBlock"/>
      </w:pPr>
      <w:r w:rsidRPr="007434CC">
        <w:t>4 directories, 4 files</w:t>
      </w:r>
    </w:p>
    <w:p w14:paraId="53516D68" w14:textId="77777777" w:rsidR="006D5EC6" w:rsidRDefault="006D5EC6" w:rsidP="006D5EC6">
      <w:r>
        <w:lastRenderedPageBreak/>
        <w:t>Carving data is just the first step in your analysis, and you will need to perform further analysis on the files recovered. The analysis would depend on the scope of your investigation, but it is suggested to always check that the extracted files are in fact valid, and the file matches its detected file extension.</w:t>
      </w:r>
    </w:p>
    <w:p w14:paraId="75DF1402" w14:textId="77777777" w:rsidR="006D5EC6" w:rsidRDefault="006D5EC6" w:rsidP="006D5EC6">
      <w:r>
        <w:t xml:space="preserve">The data carved from </w:t>
      </w:r>
      <w:r w:rsidRPr="00090C66">
        <w:rPr>
          <w:rStyle w:val="CodeChar"/>
        </w:rPr>
        <w:t>Mod6-2.dd</w:t>
      </w:r>
      <w:r>
        <w:t xml:space="preserve"> contains some image files and Word documents. Verifying the images are valid can be performed with any image viewer. The Word documents should be verified with caution as they may contain malicious code.</w:t>
      </w:r>
    </w:p>
    <w:p w14:paraId="0A0F79C8" w14:textId="20B8FDE5" w:rsidR="006D5EC6" w:rsidRPr="005A16B2" w:rsidRDefault="006D5EC6" w:rsidP="006D5EC6">
      <w:pPr>
        <w:pStyle w:val="Heading2"/>
      </w:pPr>
      <w:r w:rsidRPr="005A16B2">
        <w:t xml:space="preserve">Task </w:t>
      </w:r>
      <w:r>
        <w:t>3: File Carving with Scalpel</w:t>
      </w:r>
    </w:p>
    <w:p w14:paraId="0EBF943F" w14:textId="77777777" w:rsidR="006D5EC6" w:rsidRDefault="006D5EC6" w:rsidP="006D5EC6">
      <w:r>
        <w:t xml:space="preserve">Scalpel is a tool developed to improve on the performance of Foremost. It claims to be faster and less memory exhaustive. Scalpel and </w:t>
      </w:r>
      <w:proofErr w:type="gramStart"/>
      <w:r>
        <w:t>Foremost</w:t>
      </w:r>
      <w:proofErr w:type="gramEnd"/>
      <w:r>
        <w:t xml:space="preserve"> are similar, with one major difference being Scalpel does not have pre-defined default file types. Any file types you want to carve with Scalpel must be defined in the </w:t>
      </w:r>
      <w:r w:rsidRPr="00EF6498">
        <w:rPr>
          <w:rStyle w:val="CodeChar"/>
        </w:rPr>
        <w:t>/etc/scalpel/</w:t>
      </w:r>
      <w:proofErr w:type="spellStart"/>
      <w:r w:rsidRPr="00EF6498">
        <w:rPr>
          <w:rStyle w:val="CodeChar"/>
        </w:rPr>
        <w:t>scalpel.conf</w:t>
      </w:r>
      <w:proofErr w:type="spellEnd"/>
      <w:r>
        <w:t xml:space="preserve"> configuration file.</w:t>
      </w:r>
    </w:p>
    <w:p w14:paraId="66A6FD44" w14:textId="77777777" w:rsidR="006D5EC6" w:rsidRDefault="006D5EC6" w:rsidP="006D5EC6">
      <w:r>
        <w:t xml:space="preserve">Editing the Scalpel configuration file is the same process as Foremost. Both applications share a similar format for defining new file types. In </w:t>
      </w:r>
      <w:r w:rsidRPr="00EF6498">
        <w:rPr>
          <w:rStyle w:val="CodeChar"/>
        </w:rPr>
        <w:t>/etc/scalpel/</w:t>
      </w:r>
      <w:proofErr w:type="spellStart"/>
      <w:r w:rsidRPr="00EF6498">
        <w:rPr>
          <w:rStyle w:val="CodeChar"/>
        </w:rPr>
        <w:t>scalpel.conf</w:t>
      </w:r>
      <w:proofErr w:type="spellEnd"/>
      <w:r>
        <w:t xml:space="preserve"> there are commented out pre-defined file types that can be enabled by removing the </w:t>
      </w:r>
      <w:r w:rsidRPr="006B6B74">
        <w:rPr>
          <w:rStyle w:val="CodeChar"/>
        </w:rPr>
        <w:t>#</w:t>
      </w:r>
      <w:r>
        <w:t xml:space="preserve"> at the start of the type definitions. Note that Scalpel has a hard-coded file type limit of 100 so you </w:t>
      </w:r>
      <w:proofErr w:type="spellStart"/>
      <w:r>
        <w:t>can not</w:t>
      </w:r>
      <w:proofErr w:type="spellEnd"/>
      <w:r>
        <w:t xml:space="preserve"> add every file type known to mankind.</w:t>
      </w:r>
    </w:p>
    <w:p w14:paraId="2F4F0560" w14:textId="77777777" w:rsidR="006D5EC6" w:rsidRDefault="006D5EC6" w:rsidP="006D5EC6">
      <w:r>
        <w:t xml:space="preserve">For this task you need to replace the existing </w:t>
      </w:r>
      <w:r w:rsidRPr="004C148A">
        <w:rPr>
          <w:rStyle w:val="CodeChar"/>
        </w:rPr>
        <w:t>/etc/scalpel/</w:t>
      </w:r>
      <w:proofErr w:type="spellStart"/>
      <w:r w:rsidRPr="004C148A">
        <w:rPr>
          <w:rStyle w:val="CodeChar"/>
        </w:rPr>
        <w:t>scalpel.conf</w:t>
      </w:r>
      <w:proofErr w:type="spellEnd"/>
      <w:r>
        <w:t xml:space="preserve"> file with an updated version available at the Scalpel GitHub repository. Failing to perform this step will result in no detections.</w:t>
      </w:r>
    </w:p>
    <w:p w14:paraId="058E0E64" w14:textId="77777777" w:rsidR="006D5EC6" w:rsidRDefault="006D5EC6" w:rsidP="006D5EC6">
      <w:r>
        <w:t>From the command line, run the following multi-line command to update your Scalpel configuration:</w:t>
      </w:r>
    </w:p>
    <w:p w14:paraId="35CAD5FD" w14:textId="77777777" w:rsidR="006D5EC6" w:rsidRPr="00DE3378" w:rsidRDefault="006D5EC6" w:rsidP="006D5EC6">
      <w:pPr>
        <w:pStyle w:val="CodeBlock"/>
      </w:pPr>
      <w:r w:rsidRPr="00DE3378">
        <w:t>sudo curl \</w:t>
      </w:r>
    </w:p>
    <w:p w14:paraId="41802593" w14:textId="77777777" w:rsidR="006D5EC6" w:rsidRPr="00DE3378" w:rsidRDefault="006D5EC6" w:rsidP="006D5EC6">
      <w:pPr>
        <w:pStyle w:val="CodeBlock"/>
      </w:pPr>
      <w:r w:rsidRPr="00DE3378">
        <w:t>--output /etc/scalpel/</w:t>
      </w:r>
      <w:proofErr w:type="spellStart"/>
      <w:r w:rsidRPr="00DE3378">
        <w:t>scalpel.conf</w:t>
      </w:r>
      <w:proofErr w:type="spellEnd"/>
      <w:r w:rsidRPr="00DE3378">
        <w:t xml:space="preserve"> \</w:t>
      </w:r>
    </w:p>
    <w:p w14:paraId="6C2E49FF" w14:textId="77777777" w:rsidR="006D5EC6" w:rsidRDefault="006D5EC6" w:rsidP="006D5EC6">
      <w:pPr>
        <w:pStyle w:val="CodeBlock"/>
      </w:pPr>
      <w:r w:rsidRPr="00DE3378">
        <w:t>https://raw.githubusercontent.com/sleuthkit/scalpel/master/scalpel.conf</w:t>
      </w:r>
    </w:p>
    <w:p w14:paraId="46D9B46C" w14:textId="77777777" w:rsidR="006D5EC6" w:rsidRDefault="006D5EC6" w:rsidP="006D5EC6">
      <w:r>
        <w:t xml:space="preserve">This command will execute </w:t>
      </w:r>
      <w:r w:rsidRPr="00CA775C">
        <w:rPr>
          <w:rStyle w:val="CodeChar"/>
        </w:rPr>
        <w:t>curl</w:t>
      </w:r>
      <w:r>
        <w:t xml:space="preserve"> as root and download the latest </w:t>
      </w:r>
      <w:proofErr w:type="spellStart"/>
      <w:r w:rsidRPr="00AA43EA">
        <w:rPr>
          <w:rStyle w:val="CodeChar"/>
        </w:rPr>
        <w:t>scalpel.conf</w:t>
      </w:r>
      <w:proofErr w:type="spellEnd"/>
      <w:r>
        <w:t xml:space="preserve"> from </w:t>
      </w:r>
      <w:proofErr w:type="spellStart"/>
      <w:r>
        <w:t>Github</w:t>
      </w:r>
      <w:proofErr w:type="spellEnd"/>
      <w:r>
        <w:t xml:space="preserve">. The downloaded configuration file will be saved in the </w:t>
      </w:r>
      <w:r w:rsidRPr="00AA43EA">
        <w:rPr>
          <w:rStyle w:val="CodeChar"/>
        </w:rPr>
        <w:t>/etc/scalpel</w:t>
      </w:r>
      <w:r>
        <w:t xml:space="preserve"> folder, hence the requirement for root.</w:t>
      </w:r>
    </w:p>
    <w:p w14:paraId="28EB6595" w14:textId="77777777" w:rsidR="006D5EC6" w:rsidRDefault="006D5EC6" w:rsidP="006D5EC6">
      <w:r>
        <w:t xml:space="preserve">You can view the Scalpel command line arguments by running the </w:t>
      </w:r>
      <w:r>
        <w:rPr>
          <w:rStyle w:val="CodeChar"/>
        </w:rPr>
        <w:t>scalpel</w:t>
      </w:r>
      <w:r w:rsidRPr="00A409BA">
        <w:rPr>
          <w:rStyle w:val="CodeChar"/>
        </w:rPr>
        <w:t xml:space="preserve"> -h</w:t>
      </w:r>
      <w:r>
        <w:t xml:space="preserve"> command:</w:t>
      </w:r>
    </w:p>
    <w:p w14:paraId="69A4D081" w14:textId="77777777" w:rsidR="006D5EC6" w:rsidRDefault="006D5EC6" w:rsidP="006D5EC6">
      <w:pPr>
        <w:pStyle w:val="CodeBlock"/>
      </w:pPr>
      <w:r>
        <w:t xml:space="preserve">$ </w:t>
      </w:r>
      <w:r w:rsidRPr="004C641E">
        <w:rPr>
          <w:b/>
          <w:bCs/>
        </w:rPr>
        <w:t>scalpel -h</w:t>
      </w:r>
      <w:r>
        <w:t xml:space="preserve">                             </w:t>
      </w:r>
    </w:p>
    <w:p w14:paraId="72DFDAB9" w14:textId="77777777" w:rsidR="006D5EC6" w:rsidRDefault="006D5EC6" w:rsidP="006D5EC6">
      <w:pPr>
        <w:pStyle w:val="CodeBlock"/>
      </w:pPr>
      <w:r>
        <w:t>Scalpel version 1.60</w:t>
      </w:r>
    </w:p>
    <w:p w14:paraId="10D6E0B3" w14:textId="77777777" w:rsidR="006D5EC6" w:rsidRDefault="006D5EC6" w:rsidP="006D5EC6">
      <w:pPr>
        <w:pStyle w:val="CodeBlock"/>
      </w:pPr>
      <w:r>
        <w:t>Written by Golden G. Richard III, based on Foremost 0.69.</w:t>
      </w:r>
    </w:p>
    <w:p w14:paraId="1E76DF50" w14:textId="77777777" w:rsidR="006D5EC6" w:rsidRDefault="006D5EC6" w:rsidP="006D5EC6">
      <w:pPr>
        <w:pStyle w:val="CodeBlock"/>
      </w:pPr>
      <w:r>
        <w:t>Carves files from a disk image based on file headers and footers.</w:t>
      </w:r>
    </w:p>
    <w:p w14:paraId="5161C0F3" w14:textId="77777777" w:rsidR="006D5EC6" w:rsidRDefault="006D5EC6" w:rsidP="006D5EC6">
      <w:pPr>
        <w:pStyle w:val="CodeBlock"/>
      </w:pPr>
    </w:p>
    <w:p w14:paraId="2E340FA8" w14:textId="77777777" w:rsidR="006D5EC6" w:rsidRDefault="006D5EC6" w:rsidP="006D5EC6">
      <w:pPr>
        <w:pStyle w:val="CodeBlock"/>
      </w:pPr>
      <w:r>
        <w:t>Usage: scalpel [-b] [-c &lt;config file&gt;] [-d] [-</w:t>
      </w:r>
      <w:proofErr w:type="spellStart"/>
      <w:r>
        <w:t>h|V</w:t>
      </w:r>
      <w:proofErr w:type="spellEnd"/>
      <w:r>
        <w:t>] [-i &lt;file&gt;]</w:t>
      </w:r>
    </w:p>
    <w:p w14:paraId="1E4970A8" w14:textId="77777777" w:rsidR="006D5EC6" w:rsidRDefault="006D5EC6" w:rsidP="006D5EC6">
      <w:pPr>
        <w:pStyle w:val="CodeBlock"/>
      </w:pPr>
      <w:r>
        <w:t xml:space="preserve">                 [-m </w:t>
      </w:r>
      <w:proofErr w:type="spellStart"/>
      <w:r>
        <w:t>blocksize</w:t>
      </w:r>
      <w:proofErr w:type="spellEnd"/>
      <w:r>
        <w:t>] [-n] [-o &lt;</w:t>
      </w:r>
      <w:proofErr w:type="spellStart"/>
      <w:r>
        <w:t>outputdir</w:t>
      </w:r>
      <w:proofErr w:type="spellEnd"/>
      <w:r>
        <w:t xml:space="preserve">&gt;] [-O num] [-q </w:t>
      </w:r>
      <w:proofErr w:type="spellStart"/>
      <w:r>
        <w:t>clustersize</w:t>
      </w:r>
      <w:proofErr w:type="spellEnd"/>
      <w:r>
        <w:t>]</w:t>
      </w:r>
    </w:p>
    <w:p w14:paraId="0273A198" w14:textId="77777777" w:rsidR="006D5EC6" w:rsidRDefault="006D5EC6" w:rsidP="006D5EC6">
      <w:pPr>
        <w:pStyle w:val="CodeBlock"/>
      </w:pPr>
      <w:r>
        <w:t xml:space="preserve">                 [-r] [-s num] [-t &lt;</w:t>
      </w:r>
      <w:proofErr w:type="spellStart"/>
      <w:r>
        <w:t>blockmap</w:t>
      </w:r>
      <w:proofErr w:type="spellEnd"/>
      <w:r>
        <w:t xml:space="preserve"> file&gt;] [-u] [-v]</w:t>
      </w:r>
    </w:p>
    <w:p w14:paraId="290AFF6A" w14:textId="77777777" w:rsidR="006D5EC6" w:rsidRDefault="006D5EC6" w:rsidP="006D5EC6">
      <w:pPr>
        <w:pStyle w:val="CodeBlock"/>
      </w:pPr>
      <w:r>
        <w:t xml:space="preserve">                 &lt;</w:t>
      </w:r>
      <w:proofErr w:type="spellStart"/>
      <w:r>
        <w:t>imgfile</w:t>
      </w:r>
      <w:proofErr w:type="spellEnd"/>
      <w:r>
        <w:t>&gt; [&lt;</w:t>
      </w:r>
      <w:proofErr w:type="spellStart"/>
      <w:r>
        <w:t>imgfile</w:t>
      </w:r>
      <w:proofErr w:type="spellEnd"/>
      <w:r>
        <w:t>&gt;] ...</w:t>
      </w:r>
    </w:p>
    <w:p w14:paraId="25F54C05" w14:textId="77777777" w:rsidR="006D5EC6" w:rsidRDefault="006D5EC6" w:rsidP="006D5EC6">
      <w:pPr>
        <w:pStyle w:val="CodeBlock"/>
      </w:pPr>
    </w:p>
    <w:p w14:paraId="4E72235F" w14:textId="77777777" w:rsidR="006D5EC6" w:rsidRDefault="006D5EC6" w:rsidP="006D5EC6">
      <w:pPr>
        <w:pStyle w:val="CodeBlock"/>
      </w:pPr>
      <w:r>
        <w:t>-b  Carve files even if defined footers aren't discovered within</w:t>
      </w:r>
    </w:p>
    <w:p w14:paraId="0BC3DF43" w14:textId="77777777" w:rsidR="006D5EC6" w:rsidRDefault="006D5EC6" w:rsidP="006D5EC6">
      <w:pPr>
        <w:pStyle w:val="CodeBlock"/>
      </w:pPr>
      <w:r>
        <w:t xml:space="preserve">    </w:t>
      </w:r>
      <w:proofErr w:type="gramStart"/>
      <w:r>
        <w:t>maximum</w:t>
      </w:r>
      <w:proofErr w:type="gramEnd"/>
      <w:r>
        <w:t xml:space="preserve"> carve size for file type [foremost 0.69 </w:t>
      </w:r>
      <w:proofErr w:type="spellStart"/>
      <w:r>
        <w:t>compat</w:t>
      </w:r>
      <w:proofErr w:type="spellEnd"/>
      <w:r>
        <w:t xml:space="preserve"> mode].</w:t>
      </w:r>
    </w:p>
    <w:p w14:paraId="7458C875" w14:textId="77777777" w:rsidR="006D5EC6" w:rsidRDefault="006D5EC6" w:rsidP="006D5EC6">
      <w:pPr>
        <w:pStyle w:val="CodeBlock"/>
      </w:pPr>
      <w:r>
        <w:t>-c  Choose configuration file.</w:t>
      </w:r>
    </w:p>
    <w:p w14:paraId="0D0F1669" w14:textId="77777777" w:rsidR="006D5EC6" w:rsidRDefault="006D5EC6" w:rsidP="006D5EC6">
      <w:pPr>
        <w:pStyle w:val="CodeBlock"/>
      </w:pPr>
      <w:r>
        <w:t>-d  Generate header/footer database; will bypass certain optimizations</w:t>
      </w:r>
    </w:p>
    <w:p w14:paraId="16DB6ED2" w14:textId="77777777" w:rsidR="006D5EC6" w:rsidRDefault="006D5EC6" w:rsidP="006D5EC6">
      <w:pPr>
        <w:pStyle w:val="CodeBlock"/>
      </w:pPr>
      <w:r>
        <w:t xml:space="preserve">    and discover all footers, so performance suffers.  Doesn't affect</w:t>
      </w:r>
    </w:p>
    <w:p w14:paraId="7B373C5C" w14:textId="77777777" w:rsidR="006D5EC6" w:rsidRDefault="006D5EC6" w:rsidP="006D5EC6">
      <w:pPr>
        <w:pStyle w:val="CodeBlock"/>
      </w:pPr>
      <w:r>
        <w:t xml:space="preserve">    the set of files carved.  **EXPERIMENTAL**</w:t>
      </w:r>
    </w:p>
    <w:p w14:paraId="11139FF8" w14:textId="77777777" w:rsidR="006D5EC6" w:rsidRDefault="006D5EC6" w:rsidP="006D5EC6">
      <w:pPr>
        <w:pStyle w:val="CodeBlock"/>
      </w:pPr>
      <w:r>
        <w:t>-h  Print this help message and exit.</w:t>
      </w:r>
    </w:p>
    <w:p w14:paraId="38EC9B07" w14:textId="77777777" w:rsidR="006D5EC6" w:rsidRDefault="006D5EC6" w:rsidP="006D5EC6">
      <w:pPr>
        <w:pStyle w:val="CodeBlock"/>
      </w:pPr>
      <w:r>
        <w:t>-</w:t>
      </w:r>
      <w:proofErr w:type="spellStart"/>
      <w:r>
        <w:t>i</w:t>
      </w:r>
      <w:proofErr w:type="spellEnd"/>
      <w:r>
        <w:t xml:space="preserve">  Read names of disk images from specified file.</w:t>
      </w:r>
    </w:p>
    <w:p w14:paraId="68041C47" w14:textId="77777777" w:rsidR="006D5EC6" w:rsidRDefault="006D5EC6" w:rsidP="006D5EC6">
      <w:pPr>
        <w:pStyle w:val="CodeBlock"/>
      </w:pPr>
      <w:r>
        <w:t xml:space="preserve">-m  Generate/update carve coverage </w:t>
      </w:r>
      <w:proofErr w:type="spellStart"/>
      <w:r>
        <w:t>blockmap</w:t>
      </w:r>
      <w:proofErr w:type="spellEnd"/>
      <w:r>
        <w:t xml:space="preserve"> file.  The first 32bit</w:t>
      </w:r>
    </w:p>
    <w:p w14:paraId="00BDCD9A" w14:textId="77777777" w:rsidR="006D5EC6" w:rsidRDefault="006D5EC6" w:rsidP="006D5EC6">
      <w:pPr>
        <w:pStyle w:val="CodeBlock"/>
      </w:pPr>
      <w:r>
        <w:t xml:space="preserve">    unsigned int in the file identifies the block size. Thereafter</w:t>
      </w:r>
    </w:p>
    <w:p w14:paraId="0C853F73" w14:textId="77777777" w:rsidR="006D5EC6" w:rsidRDefault="006D5EC6" w:rsidP="006D5EC6">
      <w:pPr>
        <w:pStyle w:val="CodeBlock"/>
      </w:pPr>
      <w:r>
        <w:t xml:space="preserve">    each 32bit unsigned int entry in the </w:t>
      </w:r>
      <w:proofErr w:type="spellStart"/>
      <w:r>
        <w:t>blockmap</w:t>
      </w:r>
      <w:proofErr w:type="spellEnd"/>
      <w:r>
        <w:t xml:space="preserve"> file corresponds</w:t>
      </w:r>
    </w:p>
    <w:p w14:paraId="6EDFE296" w14:textId="77777777" w:rsidR="006D5EC6" w:rsidRDefault="006D5EC6" w:rsidP="006D5EC6">
      <w:pPr>
        <w:pStyle w:val="CodeBlock"/>
      </w:pPr>
      <w:r>
        <w:t xml:space="preserve">    to one block in the image file.  Each entry counts how many</w:t>
      </w:r>
    </w:p>
    <w:p w14:paraId="1E048899" w14:textId="77777777" w:rsidR="006D5EC6" w:rsidRDefault="006D5EC6" w:rsidP="006D5EC6">
      <w:pPr>
        <w:pStyle w:val="CodeBlock"/>
      </w:pPr>
      <w:r>
        <w:t xml:space="preserve">    carved files contain this block. Requires more memory and</w:t>
      </w:r>
    </w:p>
    <w:p w14:paraId="2EF90743" w14:textId="77777777" w:rsidR="006D5EC6" w:rsidRDefault="006D5EC6" w:rsidP="006D5EC6">
      <w:pPr>
        <w:pStyle w:val="CodeBlock"/>
      </w:pPr>
      <w:r>
        <w:t xml:space="preserve">    disk.  **EXPERIMENTAL**</w:t>
      </w:r>
    </w:p>
    <w:p w14:paraId="2298593A" w14:textId="77777777" w:rsidR="006D5EC6" w:rsidRDefault="006D5EC6" w:rsidP="006D5EC6">
      <w:pPr>
        <w:pStyle w:val="CodeBlock"/>
      </w:pPr>
      <w:r>
        <w:t>-n  Don't add extensions to extracted files.</w:t>
      </w:r>
    </w:p>
    <w:p w14:paraId="49A3CF46" w14:textId="77777777" w:rsidR="006D5EC6" w:rsidRDefault="006D5EC6" w:rsidP="006D5EC6">
      <w:pPr>
        <w:pStyle w:val="CodeBlock"/>
      </w:pPr>
      <w:r>
        <w:t>-o  Set output directory for carved files.</w:t>
      </w:r>
    </w:p>
    <w:p w14:paraId="2C539C07" w14:textId="77777777" w:rsidR="006D5EC6" w:rsidRDefault="006D5EC6" w:rsidP="006D5EC6">
      <w:pPr>
        <w:pStyle w:val="CodeBlock"/>
      </w:pPr>
      <w:r>
        <w:t>-O  Don't organize carved files by type. Default is to organize carved files</w:t>
      </w:r>
    </w:p>
    <w:p w14:paraId="1E958C17" w14:textId="77777777" w:rsidR="006D5EC6" w:rsidRDefault="006D5EC6" w:rsidP="006D5EC6">
      <w:pPr>
        <w:pStyle w:val="CodeBlock"/>
      </w:pPr>
      <w:r>
        <w:t xml:space="preserve">    into subdirectories.</w:t>
      </w:r>
    </w:p>
    <w:p w14:paraId="6A2C1622" w14:textId="77777777" w:rsidR="006D5EC6" w:rsidRDefault="006D5EC6" w:rsidP="006D5EC6">
      <w:pPr>
        <w:pStyle w:val="CodeBlock"/>
      </w:pPr>
      <w:r>
        <w:t>-p  Perform image file preview; audit log indicates which files</w:t>
      </w:r>
    </w:p>
    <w:p w14:paraId="385A1701" w14:textId="77777777" w:rsidR="006D5EC6" w:rsidRDefault="006D5EC6" w:rsidP="006D5EC6">
      <w:pPr>
        <w:pStyle w:val="CodeBlock"/>
      </w:pPr>
      <w:r>
        <w:t xml:space="preserve">    would have been carved, but no files are </w:t>
      </w:r>
      <w:proofErr w:type="gramStart"/>
      <w:r>
        <w:t>actually carved</w:t>
      </w:r>
      <w:proofErr w:type="gramEnd"/>
      <w:r>
        <w:t>.</w:t>
      </w:r>
    </w:p>
    <w:p w14:paraId="7331567B" w14:textId="77777777" w:rsidR="006D5EC6" w:rsidRDefault="006D5EC6" w:rsidP="006D5EC6">
      <w:pPr>
        <w:pStyle w:val="CodeBlock"/>
      </w:pPr>
      <w:r>
        <w:t>-q  Carve only when header is cluster-aligned.</w:t>
      </w:r>
    </w:p>
    <w:p w14:paraId="46CF93B6" w14:textId="77777777" w:rsidR="006D5EC6" w:rsidRDefault="006D5EC6" w:rsidP="006D5EC6">
      <w:pPr>
        <w:pStyle w:val="CodeBlock"/>
      </w:pPr>
      <w:r>
        <w:t xml:space="preserve">-r  Find only first of overlapping headers/footers [foremost 0.69 </w:t>
      </w:r>
      <w:proofErr w:type="spellStart"/>
      <w:r>
        <w:t>compat</w:t>
      </w:r>
      <w:proofErr w:type="spellEnd"/>
      <w:r>
        <w:t xml:space="preserve"> mode].</w:t>
      </w:r>
    </w:p>
    <w:p w14:paraId="24627DAB" w14:textId="77777777" w:rsidR="006D5EC6" w:rsidRDefault="006D5EC6" w:rsidP="006D5EC6">
      <w:pPr>
        <w:pStyle w:val="CodeBlock"/>
      </w:pPr>
      <w:r>
        <w:t>-s  Skip n bytes in each disk image before carving.</w:t>
      </w:r>
    </w:p>
    <w:p w14:paraId="717BC6B6" w14:textId="77777777" w:rsidR="006D5EC6" w:rsidRDefault="006D5EC6" w:rsidP="006D5EC6">
      <w:pPr>
        <w:pStyle w:val="CodeBlock"/>
      </w:pPr>
      <w:r>
        <w:t xml:space="preserve">-t  Set directory for coverage </w:t>
      </w:r>
      <w:proofErr w:type="spellStart"/>
      <w:r>
        <w:t>blockmap</w:t>
      </w:r>
      <w:proofErr w:type="spellEnd"/>
      <w:r>
        <w:t>.  **EXPERIMENTAL**</w:t>
      </w:r>
    </w:p>
    <w:p w14:paraId="348319CC" w14:textId="77777777" w:rsidR="006D5EC6" w:rsidRDefault="006D5EC6" w:rsidP="006D5EC6">
      <w:pPr>
        <w:pStyle w:val="CodeBlock"/>
      </w:pPr>
      <w:r>
        <w:t xml:space="preserve">-u  Use carve coverage </w:t>
      </w:r>
      <w:proofErr w:type="spellStart"/>
      <w:r>
        <w:t>blockmap</w:t>
      </w:r>
      <w:proofErr w:type="spellEnd"/>
      <w:r>
        <w:t xml:space="preserve"> when carving.  Carve only sections</w:t>
      </w:r>
    </w:p>
    <w:p w14:paraId="24816D52" w14:textId="77777777" w:rsidR="006D5EC6" w:rsidRDefault="006D5EC6" w:rsidP="006D5EC6">
      <w:pPr>
        <w:pStyle w:val="CodeBlock"/>
      </w:pPr>
      <w:r>
        <w:t xml:space="preserve">    of the image whose entries in the </w:t>
      </w:r>
      <w:proofErr w:type="spellStart"/>
      <w:r>
        <w:t>blockmap</w:t>
      </w:r>
      <w:proofErr w:type="spellEnd"/>
      <w:r>
        <w:t xml:space="preserve"> are 0.  These areas</w:t>
      </w:r>
    </w:p>
    <w:p w14:paraId="144B9DD6" w14:textId="77777777" w:rsidR="006D5EC6" w:rsidRDefault="006D5EC6" w:rsidP="006D5EC6">
      <w:pPr>
        <w:pStyle w:val="CodeBlock"/>
      </w:pPr>
      <w:r>
        <w:t xml:space="preserve">    are treated as contiguous regions.  **EXPERIMENTAL**</w:t>
      </w:r>
    </w:p>
    <w:p w14:paraId="33F2D350" w14:textId="77777777" w:rsidR="006D5EC6" w:rsidRDefault="006D5EC6" w:rsidP="006D5EC6">
      <w:pPr>
        <w:pStyle w:val="CodeBlock"/>
      </w:pPr>
      <w:r>
        <w:t>-V  Print copyright information and exit.</w:t>
      </w:r>
    </w:p>
    <w:p w14:paraId="05A1833A" w14:textId="77777777" w:rsidR="006D5EC6" w:rsidRDefault="006D5EC6" w:rsidP="006D5EC6">
      <w:pPr>
        <w:pStyle w:val="CodeBlock"/>
      </w:pPr>
      <w:r>
        <w:t>-v  Verbose mode.</w:t>
      </w:r>
    </w:p>
    <w:p w14:paraId="2033EF69" w14:textId="77777777" w:rsidR="006D5EC6" w:rsidRDefault="006D5EC6" w:rsidP="006D5EC6">
      <w:bookmarkStart w:id="14" w:name="_Toc175901954"/>
      <w:r>
        <w:t>To run Scalpel against our first image file, execute the following command:</w:t>
      </w:r>
    </w:p>
    <w:p w14:paraId="0374507C" w14:textId="77777777" w:rsidR="006D5EC6" w:rsidRDefault="006D5EC6" w:rsidP="006D5EC6">
      <w:pPr>
        <w:pStyle w:val="CodeBlock"/>
      </w:pPr>
      <w:r>
        <w:t>scalpel</w:t>
      </w:r>
      <w:r w:rsidRPr="007731EB">
        <w:t xml:space="preserve"> -o </w:t>
      </w:r>
      <w:r>
        <w:t>scalpel1 Mod6-1.dd</w:t>
      </w:r>
    </w:p>
    <w:p w14:paraId="20406783" w14:textId="77777777" w:rsidR="006D5EC6" w:rsidRDefault="006D5EC6" w:rsidP="006D5EC6">
      <w:r>
        <w:t xml:space="preserve">Scalpel is verbose by default, outputting details of the file types it is searching for and any positive results. Once completed, you will have a new directory created titled </w:t>
      </w:r>
      <w:r w:rsidRPr="00771F7C">
        <w:rPr>
          <w:rStyle w:val="CodeChar"/>
        </w:rPr>
        <w:t>scalpel1</w:t>
      </w:r>
      <w:r>
        <w:t xml:space="preserve"> that contains files successfully carved.</w:t>
      </w:r>
    </w:p>
    <w:p w14:paraId="61CFC47C" w14:textId="77777777" w:rsidR="006D5EC6" w:rsidRDefault="006D5EC6" w:rsidP="006D5EC6">
      <w:r>
        <w:t xml:space="preserve">Compare the results returned from Foremost and Scalpel for the </w:t>
      </w:r>
      <w:r w:rsidRPr="001457E9">
        <w:rPr>
          <w:rStyle w:val="CodeChar"/>
        </w:rPr>
        <w:t>Mod6-1.dd</w:t>
      </w:r>
      <w:r>
        <w:t xml:space="preserve"> image file. Note that </w:t>
      </w:r>
      <w:proofErr w:type="gramStart"/>
      <w:r>
        <w:t>Foremost</w:t>
      </w:r>
      <w:proofErr w:type="gramEnd"/>
      <w:r>
        <w:t xml:space="preserve"> found </w:t>
      </w:r>
      <w:r w:rsidRPr="00690012">
        <w:rPr>
          <w:rStyle w:val="CodeChar"/>
        </w:rPr>
        <w:t>wav</w:t>
      </w:r>
      <w:r>
        <w:t xml:space="preserve"> and </w:t>
      </w:r>
      <w:proofErr w:type="spellStart"/>
      <w:r w:rsidRPr="00690012">
        <w:rPr>
          <w:rStyle w:val="CodeChar"/>
        </w:rPr>
        <w:t>wmv</w:t>
      </w:r>
      <w:proofErr w:type="spellEnd"/>
      <w:r>
        <w:t xml:space="preserve"> files whereas Scalpel found </w:t>
      </w:r>
      <w:r w:rsidRPr="00690012">
        <w:rPr>
          <w:rStyle w:val="CodeChar"/>
        </w:rPr>
        <w:t>wav</w:t>
      </w:r>
      <w:r>
        <w:t xml:space="preserve"> and </w:t>
      </w:r>
      <w:r w:rsidRPr="00690012">
        <w:rPr>
          <w:rStyle w:val="CodeChar"/>
        </w:rPr>
        <w:t>mpg</w:t>
      </w:r>
      <w:r>
        <w:t xml:space="preserve"> files. Viewing the wav files, both have different names, and different file sizes. This is why further analysis is important.</w:t>
      </w:r>
    </w:p>
    <w:p w14:paraId="7AB1B637" w14:textId="77777777" w:rsidR="006D5EC6" w:rsidRDefault="006D5EC6" w:rsidP="006D5EC6">
      <w:r>
        <w:lastRenderedPageBreak/>
        <w:t xml:space="preserve">Run Scalpel against the two (2) other </w:t>
      </w:r>
      <w:r w:rsidRPr="00FA4CB5">
        <w:rPr>
          <w:rStyle w:val="CodeChar"/>
        </w:rPr>
        <w:t>Mod</w:t>
      </w:r>
      <w:r>
        <w:rPr>
          <w:rStyle w:val="CodeChar"/>
        </w:rPr>
        <w:t>6-*.dd</w:t>
      </w:r>
      <w:r>
        <w:t xml:space="preserve"> image files and compare the results with those found from Foremost. If file types are not being detected by Scalpel, research how you would add these file types. Knowing what file types are needed to be carved is one challenge with data carving and is why using multiple tools are recommended.</w:t>
      </w:r>
    </w:p>
    <w:p w14:paraId="0EA84EC6" w14:textId="00AEBEB2" w:rsidR="006D5EC6" w:rsidRPr="005A16B2" w:rsidRDefault="006D5EC6" w:rsidP="006D5EC6">
      <w:pPr>
        <w:pStyle w:val="Heading2"/>
      </w:pPr>
      <w:r w:rsidRPr="005A16B2">
        <w:t xml:space="preserve">Task </w:t>
      </w:r>
      <w:r>
        <w:t xml:space="preserve">4: File Carving with </w:t>
      </w:r>
      <w:proofErr w:type="spellStart"/>
      <w:r>
        <w:t>PhotoRec</w:t>
      </w:r>
      <w:proofErr w:type="spellEnd"/>
    </w:p>
    <w:p w14:paraId="69E2BFE5" w14:textId="77777777" w:rsidR="006D5EC6" w:rsidRDefault="006D5EC6" w:rsidP="006D5EC6">
      <w:proofErr w:type="spellStart"/>
      <w:r>
        <w:t>PhotoRec</w:t>
      </w:r>
      <w:proofErr w:type="spellEnd"/>
      <w:r>
        <w:t xml:space="preserve"> is an open-source data recovery utility that is actively maintained and updated. It is another tool that should be part of your data carving arsenal, often finding file types that the previous two tools were not able to find.</w:t>
      </w:r>
    </w:p>
    <w:p w14:paraId="3AE89659" w14:textId="77777777" w:rsidR="006D5EC6" w:rsidRDefault="006D5EC6" w:rsidP="006D5EC6">
      <w:r>
        <w:t xml:space="preserve">To install </w:t>
      </w:r>
      <w:proofErr w:type="spellStart"/>
      <w:r>
        <w:t>PhotoRec</w:t>
      </w:r>
      <w:proofErr w:type="spellEnd"/>
      <w:r>
        <w:t xml:space="preserve"> in your Kali environment, run the following command:</w:t>
      </w:r>
    </w:p>
    <w:p w14:paraId="07DCAC3A" w14:textId="77777777" w:rsidR="006D5EC6" w:rsidRDefault="006D5EC6" w:rsidP="006D5EC6">
      <w:pPr>
        <w:pStyle w:val="CodeBlock"/>
      </w:pPr>
      <w:r>
        <w:t xml:space="preserve">sudo apt install </w:t>
      </w:r>
      <w:proofErr w:type="spellStart"/>
      <w:r>
        <w:t>testdisk</w:t>
      </w:r>
      <w:proofErr w:type="spellEnd"/>
    </w:p>
    <w:p w14:paraId="37C7E305" w14:textId="77777777" w:rsidR="006D5EC6" w:rsidRDefault="006D5EC6" w:rsidP="006D5EC6">
      <w:r>
        <w:t xml:space="preserve">You can view the command line options for </w:t>
      </w:r>
      <w:proofErr w:type="spellStart"/>
      <w:r>
        <w:t>PhotoRec</w:t>
      </w:r>
      <w:proofErr w:type="spellEnd"/>
      <w:r>
        <w:t xml:space="preserve"> by running the </w:t>
      </w:r>
      <w:proofErr w:type="spellStart"/>
      <w:r w:rsidRPr="002432D8">
        <w:rPr>
          <w:rStyle w:val="CodeChar"/>
        </w:rPr>
        <w:t>photorec</w:t>
      </w:r>
      <w:proofErr w:type="spellEnd"/>
      <w:r w:rsidRPr="002432D8">
        <w:rPr>
          <w:rStyle w:val="CodeChar"/>
        </w:rPr>
        <w:t xml:space="preserve"> -h</w:t>
      </w:r>
      <w:r>
        <w:t xml:space="preserve"> command.</w:t>
      </w:r>
    </w:p>
    <w:p w14:paraId="0A5D0844" w14:textId="77777777" w:rsidR="006D5EC6" w:rsidRDefault="006D5EC6" w:rsidP="006D5EC6">
      <w:pPr>
        <w:pStyle w:val="CodeBlock"/>
      </w:pPr>
      <w:r>
        <w:t xml:space="preserve">$ </w:t>
      </w:r>
      <w:proofErr w:type="spellStart"/>
      <w:r w:rsidRPr="002432D8">
        <w:rPr>
          <w:b/>
          <w:bCs/>
        </w:rPr>
        <w:t>photorec</w:t>
      </w:r>
      <w:proofErr w:type="spellEnd"/>
      <w:r w:rsidRPr="002432D8">
        <w:rPr>
          <w:b/>
          <w:bCs/>
        </w:rPr>
        <w:t xml:space="preserve"> --help</w:t>
      </w:r>
    </w:p>
    <w:p w14:paraId="2E12DD30" w14:textId="77777777" w:rsidR="006D5EC6" w:rsidRDefault="006D5EC6" w:rsidP="006D5EC6">
      <w:pPr>
        <w:pStyle w:val="CodeBlock"/>
      </w:pPr>
      <w:proofErr w:type="spellStart"/>
      <w:r>
        <w:t>PhotoRec</w:t>
      </w:r>
      <w:proofErr w:type="spellEnd"/>
      <w:r>
        <w:t xml:space="preserve"> 7.1, Data Recovery Utility, July 2019</w:t>
      </w:r>
    </w:p>
    <w:p w14:paraId="24BC5507" w14:textId="77777777" w:rsidR="006D5EC6" w:rsidRDefault="006D5EC6" w:rsidP="006D5EC6">
      <w:pPr>
        <w:pStyle w:val="CodeBlock"/>
      </w:pPr>
      <w:r>
        <w:t>Christophe GRENIER &lt;grenier@cgsecurity.org&gt;</w:t>
      </w:r>
    </w:p>
    <w:p w14:paraId="6816B82B" w14:textId="77777777" w:rsidR="006D5EC6" w:rsidRDefault="006D5EC6" w:rsidP="006D5EC6">
      <w:pPr>
        <w:pStyle w:val="CodeBlock"/>
      </w:pPr>
      <w:r>
        <w:t>https://www.cgsecurity.org</w:t>
      </w:r>
    </w:p>
    <w:p w14:paraId="4AA44687" w14:textId="77777777" w:rsidR="006D5EC6" w:rsidRDefault="006D5EC6" w:rsidP="006D5EC6">
      <w:pPr>
        <w:pStyle w:val="CodeBlock"/>
      </w:pPr>
    </w:p>
    <w:p w14:paraId="1B327B04" w14:textId="77777777" w:rsidR="006D5EC6" w:rsidRDefault="006D5EC6" w:rsidP="006D5EC6">
      <w:pPr>
        <w:pStyle w:val="CodeBlock"/>
      </w:pPr>
      <w:r>
        <w:t xml:space="preserve">Usage: </w:t>
      </w:r>
      <w:proofErr w:type="spellStart"/>
      <w:r>
        <w:t>photorec</w:t>
      </w:r>
      <w:proofErr w:type="spellEnd"/>
      <w:r>
        <w:t xml:space="preserve"> [/log] [/debug] [/d </w:t>
      </w:r>
      <w:proofErr w:type="spellStart"/>
      <w:r>
        <w:t>recup_dir</w:t>
      </w:r>
      <w:proofErr w:type="spellEnd"/>
      <w:r>
        <w:t>] [file.dd|file.e01|device]</w:t>
      </w:r>
    </w:p>
    <w:p w14:paraId="7AA61759" w14:textId="77777777" w:rsidR="006D5EC6" w:rsidRDefault="006D5EC6" w:rsidP="006D5EC6">
      <w:pPr>
        <w:pStyle w:val="CodeBlock"/>
      </w:pPr>
      <w:r>
        <w:t xml:space="preserve">       </w:t>
      </w:r>
      <w:proofErr w:type="spellStart"/>
      <w:r>
        <w:t>photorec</w:t>
      </w:r>
      <w:proofErr w:type="spellEnd"/>
      <w:r>
        <w:t xml:space="preserve"> /version</w:t>
      </w:r>
    </w:p>
    <w:p w14:paraId="50DABBCC" w14:textId="77777777" w:rsidR="006D5EC6" w:rsidRDefault="006D5EC6" w:rsidP="006D5EC6">
      <w:pPr>
        <w:pStyle w:val="CodeBlock"/>
      </w:pPr>
    </w:p>
    <w:p w14:paraId="726374B9" w14:textId="77777777" w:rsidR="006D5EC6" w:rsidRDefault="006D5EC6" w:rsidP="006D5EC6">
      <w:pPr>
        <w:pStyle w:val="CodeBlock"/>
      </w:pPr>
      <w:r>
        <w:t>/log          : create a photorec.log file</w:t>
      </w:r>
    </w:p>
    <w:p w14:paraId="6C81C175" w14:textId="77777777" w:rsidR="006D5EC6" w:rsidRDefault="006D5EC6" w:rsidP="006D5EC6">
      <w:pPr>
        <w:pStyle w:val="CodeBlock"/>
      </w:pPr>
      <w:r>
        <w:t>/debug        : add debug information</w:t>
      </w:r>
    </w:p>
    <w:p w14:paraId="48E7A734" w14:textId="77777777" w:rsidR="006D5EC6" w:rsidRDefault="006D5EC6" w:rsidP="006D5EC6">
      <w:pPr>
        <w:pStyle w:val="CodeBlock"/>
      </w:pPr>
    </w:p>
    <w:p w14:paraId="7A065FE9" w14:textId="77777777" w:rsidR="006D5EC6" w:rsidRDefault="006D5EC6" w:rsidP="006D5EC6">
      <w:pPr>
        <w:pStyle w:val="CodeBlock"/>
      </w:pPr>
      <w:proofErr w:type="spellStart"/>
      <w:r>
        <w:t>PhotoRec</w:t>
      </w:r>
      <w:proofErr w:type="spellEnd"/>
      <w:r>
        <w:t xml:space="preserve"> searches for various file formats (JPEG, Office...). It stores files</w:t>
      </w:r>
    </w:p>
    <w:p w14:paraId="619A6EAB" w14:textId="77777777" w:rsidR="006D5EC6" w:rsidRDefault="006D5EC6" w:rsidP="006D5EC6">
      <w:pPr>
        <w:pStyle w:val="CodeBlock"/>
      </w:pPr>
      <w:r>
        <w:t xml:space="preserve">in the </w:t>
      </w:r>
      <w:proofErr w:type="spellStart"/>
      <w:r>
        <w:t>recup_dir</w:t>
      </w:r>
      <w:proofErr w:type="spellEnd"/>
      <w:r>
        <w:t xml:space="preserve"> directory.</w:t>
      </w:r>
    </w:p>
    <w:p w14:paraId="7C948E3A" w14:textId="77777777" w:rsidR="006D5EC6" w:rsidRDefault="006D5EC6" w:rsidP="006D5EC6">
      <w:r>
        <w:t xml:space="preserve">Much like the previous tools, we can execute </w:t>
      </w:r>
      <w:proofErr w:type="spellStart"/>
      <w:r>
        <w:t>PhotoRec</w:t>
      </w:r>
      <w:proofErr w:type="spellEnd"/>
      <w:r>
        <w:t xml:space="preserve"> against our image file, and define an output directory, by running the following command:</w:t>
      </w:r>
    </w:p>
    <w:p w14:paraId="6A214DCA" w14:textId="77777777" w:rsidR="006D5EC6" w:rsidRDefault="006D5EC6" w:rsidP="006D5EC6">
      <w:pPr>
        <w:pStyle w:val="CodeBlock"/>
      </w:pPr>
      <w:proofErr w:type="spellStart"/>
      <w:r w:rsidRPr="008220BB">
        <w:t>photorec</w:t>
      </w:r>
      <w:proofErr w:type="spellEnd"/>
      <w:r w:rsidRPr="008220BB">
        <w:t xml:space="preserve"> /d photorec1 Mod6-1.dd</w:t>
      </w:r>
    </w:p>
    <w:p w14:paraId="1AB22F01" w14:textId="1885515B" w:rsidR="006D5EC6" w:rsidRDefault="006D5EC6" w:rsidP="006D5EC6">
      <w:proofErr w:type="spellStart"/>
      <w:r>
        <w:t>PhotoRec</w:t>
      </w:r>
      <w:proofErr w:type="spellEnd"/>
      <w:r>
        <w:t xml:space="preserve"> requires some additional actions before it will start data carving. The navigation takes place within the command terminal and can be navigated using your cursor keys. The first action is to confirm the file that you want to perform data carving on. You should have a similar interface as shown in </w:t>
      </w:r>
      <w:r>
        <w:fldChar w:fldCharType="begin"/>
      </w:r>
      <w:r>
        <w:instrText xml:space="preserve"> REF _Ref176078608 \h </w:instrText>
      </w:r>
      <w:r>
        <w:fldChar w:fldCharType="separate"/>
      </w:r>
      <w:r w:rsidR="007B0423">
        <w:t xml:space="preserve">Figure </w:t>
      </w:r>
      <w:r w:rsidR="007B0423">
        <w:rPr>
          <w:noProof/>
        </w:rPr>
        <w:t>1</w:t>
      </w:r>
      <w:r>
        <w:fldChar w:fldCharType="end"/>
      </w:r>
      <w:r>
        <w:t>.</w:t>
      </w:r>
    </w:p>
    <w:p w14:paraId="40C1ED10" w14:textId="77777777" w:rsidR="006D5EC6" w:rsidRDefault="006D5EC6" w:rsidP="006D5EC6">
      <w:pPr>
        <w:pStyle w:val="Picture"/>
      </w:pPr>
      <w:r>
        <w:lastRenderedPageBreak/>
        <w:drawing>
          <wp:inline distT="0" distB="0" distL="0" distR="0" wp14:anchorId="691C9C05" wp14:editId="099A558B">
            <wp:extent cx="5243588" cy="3434963"/>
            <wp:effectExtent l="0" t="0" r="0" b="0"/>
            <wp:docPr id="1155713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3434" name="Picture 1" descr="A screenshot of a computer&#10;&#10;Description automatically generated"/>
                    <pic:cNvPicPr/>
                  </pic:nvPicPr>
                  <pic:blipFill>
                    <a:blip r:embed="rId11"/>
                    <a:stretch>
                      <a:fillRect/>
                    </a:stretch>
                  </pic:blipFill>
                  <pic:spPr>
                    <a:xfrm>
                      <a:off x="0" y="0"/>
                      <a:ext cx="5348309" cy="3503563"/>
                    </a:xfrm>
                    <a:prstGeom prst="rect">
                      <a:avLst/>
                    </a:prstGeom>
                  </pic:spPr>
                </pic:pic>
              </a:graphicData>
            </a:graphic>
          </wp:inline>
        </w:drawing>
      </w:r>
    </w:p>
    <w:p w14:paraId="6AB06563" w14:textId="59063B71" w:rsidR="006D5EC6" w:rsidRDefault="006D5EC6" w:rsidP="006D5EC6">
      <w:pPr>
        <w:pStyle w:val="Caption"/>
      </w:pPr>
      <w:bookmarkStart w:id="15" w:name="_Ref176078608"/>
      <w:r>
        <w:t xml:space="preserve">Figure </w:t>
      </w:r>
      <w:fldSimple w:instr=" SEQ Figure \* ARABIC ">
        <w:r w:rsidR="007B0423">
          <w:rPr>
            <w:noProof/>
          </w:rPr>
          <w:t>1</w:t>
        </w:r>
      </w:fldSimple>
      <w:bookmarkEnd w:id="15"/>
      <w:r>
        <w:t xml:space="preserve"> - </w:t>
      </w:r>
      <w:proofErr w:type="spellStart"/>
      <w:r>
        <w:t>PhotoRec</w:t>
      </w:r>
      <w:proofErr w:type="spellEnd"/>
      <w:r>
        <w:t xml:space="preserve"> Media Select Screen</w:t>
      </w:r>
    </w:p>
    <w:p w14:paraId="0C2E7A5C" w14:textId="77777777" w:rsidR="006D5EC6" w:rsidRDefault="006D5EC6" w:rsidP="006D5EC6">
      <w:r>
        <w:t xml:space="preserve">We provided our input image file at the command line, and this is reflected in this screen. The highlighted disk is named </w:t>
      </w:r>
      <w:r w:rsidRPr="007C613A">
        <w:rPr>
          <w:rStyle w:val="CodeChar"/>
        </w:rPr>
        <w:t>Mod6-1.dd</w:t>
      </w:r>
      <w:r>
        <w:t xml:space="preserve"> which is the filename we provided. We continue to the next screen by selecting </w:t>
      </w:r>
      <w:r w:rsidRPr="00DC3483">
        <w:rPr>
          <w:b/>
          <w:bCs/>
        </w:rPr>
        <w:t>Proceed</w:t>
      </w:r>
      <w:r>
        <w:t xml:space="preserve">, which is already highlighted, and pressing </w:t>
      </w:r>
      <w:r w:rsidRPr="00DC3483">
        <w:rPr>
          <w:b/>
          <w:bCs/>
        </w:rPr>
        <w:t>Enter</w:t>
      </w:r>
      <w:r>
        <w:t>.</w:t>
      </w:r>
    </w:p>
    <w:p w14:paraId="6E18C468" w14:textId="6AB5D795" w:rsidR="006D5EC6" w:rsidRDefault="006D5EC6" w:rsidP="006D5EC6">
      <w:r>
        <w:t xml:space="preserve">The next screen, shown in </w:t>
      </w:r>
      <w:r>
        <w:fldChar w:fldCharType="begin"/>
      </w:r>
      <w:r>
        <w:instrText xml:space="preserve"> REF _Ref176079260 \h </w:instrText>
      </w:r>
      <w:r>
        <w:fldChar w:fldCharType="separate"/>
      </w:r>
      <w:r w:rsidR="007B0423">
        <w:t xml:space="preserve">Figure </w:t>
      </w:r>
      <w:r w:rsidR="007B0423">
        <w:rPr>
          <w:noProof/>
        </w:rPr>
        <w:t>2</w:t>
      </w:r>
      <w:r>
        <w:fldChar w:fldCharType="end"/>
      </w:r>
      <w:r>
        <w:t>, allows us to select which partition we want to data carve. Not every dump of a device will be a valid disk image with partitions, as we can see in this image. No partition has been detected.</w:t>
      </w:r>
    </w:p>
    <w:p w14:paraId="4733B155" w14:textId="77777777" w:rsidR="006D5EC6" w:rsidRDefault="006D5EC6" w:rsidP="006D5EC6">
      <w:pPr>
        <w:pStyle w:val="Picture"/>
      </w:pPr>
      <w:r>
        <w:lastRenderedPageBreak/>
        <w:drawing>
          <wp:inline distT="0" distB="0" distL="0" distR="0" wp14:anchorId="00D0744A" wp14:editId="5809F699">
            <wp:extent cx="5255812" cy="3443753"/>
            <wp:effectExtent l="0" t="0" r="2540" b="4445"/>
            <wp:docPr id="17691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7292" name=""/>
                    <pic:cNvPicPr/>
                  </pic:nvPicPr>
                  <pic:blipFill>
                    <a:blip r:embed="rId12"/>
                    <a:stretch>
                      <a:fillRect/>
                    </a:stretch>
                  </pic:blipFill>
                  <pic:spPr>
                    <a:xfrm>
                      <a:off x="0" y="0"/>
                      <a:ext cx="5316117" cy="3483267"/>
                    </a:xfrm>
                    <a:prstGeom prst="rect">
                      <a:avLst/>
                    </a:prstGeom>
                  </pic:spPr>
                </pic:pic>
              </a:graphicData>
            </a:graphic>
          </wp:inline>
        </w:drawing>
      </w:r>
    </w:p>
    <w:p w14:paraId="2526E4EB" w14:textId="392FB0EE" w:rsidR="006D5EC6" w:rsidRDefault="006D5EC6" w:rsidP="006D5EC6">
      <w:pPr>
        <w:pStyle w:val="Caption"/>
      </w:pPr>
      <w:bookmarkStart w:id="16" w:name="_Ref176079260"/>
      <w:r>
        <w:t xml:space="preserve">Figure </w:t>
      </w:r>
      <w:fldSimple w:instr=" SEQ Figure \* ARABIC ">
        <w:r w:rsidR="007B0423">
          <w:rPr>
            <w:noProof/>
          </w:rPr>
          <w:t>2</w:t>
        </w:r>
      </w:fldSimple>
      <w:bookmarkEnd w:id="16"/>
      <w:r>
        <w:t xml:space="preserve"> - </w:t>
      </w:r>
      <w:proofErr w:type="spellStart"/>
      <w:r>
        <w:t>PhotoRec</w:t>
      </w:r>
      <w:proofErr w:type="spellEnd"/>
      <w:r>
        <w:t xml:space="preserve"> Partition Select Screen</w:t>
      </w:r>
    </w:p>
    <w:p w14:paraId="6028D972" w14:textId="329E69D9" w:rsidR="006D5EC6" w:rsidRDefault="006D5EC6" w:rsidP="006D5EC6">
      <w:r>
        <w:t xml:space="preserve">Since there is no partition detected, we will proceed with our data carving over the entire input file data. Before we start data carving, we can look at the file types that are going to be searched for. Navigate to the </w:t>
      </w:r>
      <w:r w:rsidRPr="0034060D">
        <w:rPr>
          <w:b/>
          <w:bCs/>
        </w:rPr>
        <w:t xml:space="preserve">File </w:t>
      </w:r>
      <w:proofErr w:type="spellStart"/>
      <w:r w:rsidRPr="0034060D">
        <w:rPr>
          <w:b/>
          <w:bCs/>
        </w:rPr>
        <w:t>Opt</w:t>
      </w:r>
      <w:proofErr w:type="spellEnd"/>
      <w:r>
        <w:t xml:space="preserve"> selection using the right arrow. The highlighted box at the bottom of the terminal window will move as you navigate. Once </w:t>
      </w:r>
      <w:r w:rsidRPr="0034060D">
        <w:rPr>
          <w:b/>
          <w:bCs/>
        </w:rPr>
        <w:t xml:space="preserve">File </w:t>
      </w:r>
      <w:proofErr w:type="spellStart"/>
      <w:r w:rsidRPr="0034060D">
        <w:rPr>
          <w:b/>
          <w:bCs/>
        </w:rPr>
        <w:t>Opt</w:t>
      </w:r>
      <w:proofErr w:type="spellEnd"/>
      <w:r>
        <w:t xml:space="preserve"> is selected, press </w:t>
      </w:r>
      <w:r w:rsidRPr="0034060D">
        <w:rPr>
          <w:b/>
          <w:bCs/>
        </w:rPr>
        <w:t>Enter</w:t>
      </w:r>
      <w:r>
        <w:t xml:space="preserve">. The file types enabled for detection will be listed, shown in </w:t>
      </w:r>
      <w:r>
        <w:fldChar w:fldCharType="begin"/>
      </w:r>
      <w:r>
        <w:instrText xml:space="preserve"> REF _Ref176079528 \h </w:instrText>
      </w:r>
      <w:r>
        <w:fldChar w:fldCharType="separate"/>
      </w:r>
      <w:r w:rsidR="007B0423">
        <w:t xml:space="preserve">Figure </w:t>
      </w:r>
      <w:r w:rsidR="007B0423">
        <w:rPr>
          <w:noProof/>
        </w:rPr>
        <w:t>3</w:t>
      </w:r>
      <w:r>
        <w:fldChar w:fldCharType="end"/>
      </w:r>
      <w:r>
        <w:t>.</w:t>
      </w:r>
    </w:p>
    <w:p w14:paraId="1A2ACE99" w14:textId="77777777" w:rsidR="006D5EC6" w:rsidRDefault="006D5EC6" w:rsidP="006D5EC6">
      <w:pPr>
        <w:pStyle w:val="Picture"/>
      </w:pPr>
      <w:r>
        <w:lastRenderedPageBreak/>
        <w:drawing>
          <wp:inline distT="0" distB="0" distL="0" distR="0" wp14:anchorId="114642DF" wp14:editId="4F802A8B">
            <wp:extent cx="5303520" cy="3475012"/>
            <wp:effectExtent l="0" t="0" r="0" b="0"/>
            <wp:docPr id="148619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96091" name="Picture 1" descr="A screenshot of a computer&#10;&#10;Description automatically generated"/>
                    <pic:cNvPicPr/>
                  </pic:nvPicPr>
                  <pic:blipFill>
                    <a:blip r:embed="rId13"/>
                    <a:stretch>
                      <a:fillRect/>
                    </a:stretch>
                  </pic:blipFill>
                  <pic:spPr>
                    <a:xfrm>
                      <a:off x="0" y="0"/>
                      <a:ext cx="5344424" cy="3501813"/>
                    </a:xfrm>
                    <a:prstGeom prst="rect">
                      <a:avLst/>
                    </a:prstGeom>
                  </pic:spPr>
                </pic:pic>
              </a:graphicData>
            </a:graphic>
          </wp:inline>
        </w:drawing>
      </w:r>
    </w:p>
    <w:p w14:paraId="7744716F" w14:textId="499B8C21" w:rsidR="006D5EC6" w:rsidRDefault="006D5EC6" w:rsidP="006D5EC6">
      <w:pPr>
        <w:pStyle w:val="Caption"/>
      </w:pPr>
      <w:bookmarkStart w:id="17" w:name="_Ref176079528"/>
      <w:r>
        <w:t xml:space="preserve">Figure </w:t>
      </w:r>
      <w:fldSimple w:instr=" SEQ Figure \* ARABIC ">
        <w:r w:rsidR="007B0423">
          <w:rPr>
            <w:noProof/>
          </w:rPr>
          <w:t>3</w:t>
        </w:r>
      </w:fldSimple>
      <w:bookmarkEnd w:id="17"/>
      <w:r>
        <w:t xml:space="preserve"> - </w:t>
      </w:r>
      <w:proofErr w:type="spellStart"/>
      <w:r>
        <w:t>PhotoRec</w:t>
      </w:r>
      <w:proofErr w:type="spellEnd"/>
      <w:r>
        <w:t xml:space="preserve"> File Signatures Screen</w:t>
      </w:r>
    </w:p>
    <w:p w14:paraId="17C0B5D3" w14:textId="77777777" w:rsidR="006D5EC6" w:rsidRDefault="006D5EC6" w:rsidP="006D5EC6">
      <w:r>
        <w:t xml:space="preserve">You can navigate the available file types using the Up and Down arrows. Have a look through the available files and if there are any additional file types you want to include, enable them by pressing the </w:t>
      </w:r>
      <w:r w:rsidRPr="00035B30">
        <w:rPr>
          <w:b/>
          <w:bCs/>
        </w:rPr>
        <w:t>Spacebar</w:t>
      </w:r>
      <w:r>
        <w:t>. You can disable file types in the same manner.</w:t>
      </w:r>
    </w:p>
    <w:p w14:paraId="570C14ED" w14:textId="77777777" w:rsidR="006D5EC6" w:rsidRDefault="006D5EC6" w:rsidP="006D5EC6">
      <w:r>
        <w:t xml:space="preserve">Once you are finished in this screen, the only option available is </w:t>
      </w:r>
      <w:r w:rsidRPr="00035B30">
        <w:rPr>
          <w:b/>
          <w:bCs/>
        </w:rPr>
        <w:t>Quit</w:t>
      </w:r>
      <w:r>
        <w:t xml:space="preserve">, which is highlighted by default, so press </w:t>
      </w:r>
      <w:r w:rsidRPr="00035B30">
        <w:rPr>
          <w:b/>
          <w:bCs/>
        </w:rPr>
        <w:t>Enter</w:t>
      </w:r>
      <w:r>
        <w:t xml:space="preserve">. You will be returned to the partition select screen. At the partition screen, select </w:t>
      </w:r>
      <w:r w:rsidRPr="005B1F30">
        <w:rPr>
          <w:b/>
          <w:bCs/>
        </w:rPr>
        <w:t>Search</w:t>
      </w:r>
      <w:r>
        <w:t xml:space="preserve"> and press </w:t>
      </w:r>
      <w:r w:rsidRPr="005B1F30">
        <w:rPr>
          <w:b/>
          <w:bCs/>
        </w:rPr>
        <w:t>Enter</w:t>
      </w:r>
      <w:r>
        <w:t>.</w:t>
      </w:r>
    </w:p>
    <w:p w14:paraId="058BA78F" w14:textId="73054D10" w:rsidR="006D5EC6" w:rsidRDefault="006D5EC6" w:rsidP="006D5EC6">
      <w:proofErr w:type="spellStart"/>
      <w:r>
        <w:t>PhotoRec</w:t>
      </w:r>
      <w:proofErr w:type="spellEnd"/>
      <w:r>
        <w:t xml:space="preserve"> supports a range of different file systems and will attempt to auto detect the type that is associated with the input data. For our input data </w:t>
      </w:r>
      <w:proofErr w:type="spellStart"/>
      <w:r>
        <w:t>PhotoRec</w:t>
      </w:r>
      <w:proofErr w:type="spellEnd"/>
      <w:r>
        <w:t xml:space="preserve"> has detected the file type as </w:t>
      </w:r>
      <w:r w:rsidRPr="00E76478">
        <w:rPr>
          <w:b/>
          <w:bCs/>
        </w:rPr>
        <w:t>Other</w:t>
      </w:r>
      <w:r>
        <w:t xml:space="preserve">, shown in </w:t>
      </w:r>
      <w:r>
        <w:fldChar w:fldCharType="begin"/>
      </w:r>
      <w:r>
        <w:instrText xml:space="preserve"> REF _Ref176079897 \h </w:instrText>
      </w:r>
      <w:r>
        <w:fldChar w:fldCharType="separate"/>
      </w:r>
      <w:r w:rsidR="007B0423">
        <w:t xml:space="preserve">Figure </w:t>
      </w:r>
      <w:r w:rsidR="007B0423">
        <w:rPr>
          <w:noProof/>
        </w:rPr>
        <w:t>4</w:t>
      </w:r>
      <w:r>
        <w:fldChar w:fldCharType="end"/>
      </w:r>
      <w:r>
        <w:t xml:space="preserve">, which we will accept by pressing </w:t>
      </w:r>
      <w:r w:rsidRPr="00E76478">
        <w:rPr>
          <w:b/>
          <w:bCs/>
        </w:rPr>
        <w:t>Enter</w:t>
      </w:r>
      <w:r>
        <w:t>.</w:t>
      </w:r>
    </w:p>
    <w:p w14:paraId="59A7DC29" w14:textId="77777777" w:rsidR="006D5EC6" w:rsidRDefault="006D5EC6" w:rsidP="006D5EC6">
      <w:pPr>
        <w:pStyle w:val="Picture"/>
      </w:pPr>
      <w:r w:rsidRPr="00041177">
        <w:drawing>
          <wp:inline distT="0" distB="0" distL="0" distR="0" wp14:anchorId="02ED05EB" wp14:editId="5A08BFAB">
            <wp:extent cx="5443843" cy="1908313"/>
            <wp:effectExtent l="0" t="0" r="5080" b="0"/>
            <wp:docPr id="204105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56034" name=""/>
                    <pic:cNvPicPr/>
                  </pic:nvPicPr>
                  <pic:blipFill>
                    <a:blip r:embed="rId14"/>
                    <a:stretch>
                      <a:fillRect/>
                    </a:stretch>
                  </pic:blipFill>
                  <pic:spPr>
                    <a:xfrm>
                      <a:off x="0" y="0"/>
                      <a:ext cx="5491166" cy="1924902"/>
                    </a:xfrm>
                    <a:prstGeom prst="rect">
                      <a:avLst/>
                    </a:prstGeom>
                  </pic:spPr>
                </pic:pic>
              </a:graphicData>
            </a:graphic>
          </wp:inline>
        </w:drawing>
      </w:r>
    </w:p>
    <w:p w14:paraId="17B5E81D" w14:textId="063F7C0B" w:rsidR="006D5EC6" w:rsidRDefault="006D5EC6" w:rsidP="006D5EC6">
      <w:pPr>
        <w:pStyle w:val="Caption"/>
      </w:pPr>
      <w:bookmarkStart w:id="18" w:name="_Ref176079897"/>
      <w:r>
        <w:lastRenderedPageBreak/>
        <w:t xml:space="preserve">Figure </w:t>
      </w:r>
      <w:fldSimple w:instr=" SEQ Figure \* ARABIC ">
        <w:r w:rsidR="007B0423">
          <w:rPr>
            <w:noProof/>
          </w:rPr>
          <w:t>4</w:t>
        </w:r>
      </w:fldSimple>
      <w:bookmarkEnd w:id="18"/>
      <w:r>
        <w:t xml:space="preserve"> - </w:t>
      </w:r>
      <w:proofErr w:type="spellStart"/>
      <w:r>
        <w:t>PhotoRec</w:t>
      </w:r>
      <w:proofErr w:type="spellEnd"/>
      <w:r>
        <w:t xml:space="preserve"> Filesystem Screen</w:t>
      </w:r>
    </w:p>
    <w:p w14:paraId="3896647F" w14:textId="073D84E8" w:rsidR="006D5EC6" w:rsidRDefault="006D5EC6" w:rsidP="006D5EC6">
      <w:r>
        <w:t xml:space="preserve">Data carving will now start and on completion a count of files carved, and the output directory will be shown, see </w:t>
      </w:r>
      <w:r>
        <w:fldChar w:fldCharType="begin"/>
      </w:r>
      <w:r>
        <w:instrText xml:space="preserve"> REF _Ref176080011 \h </w:instrText>
      </w:r>
      <w:r>
        <w:fldChar w:fldCharType="separate"/>
      </w:r>
      <w:r w:rsidR="007B0423">
        <w:t xml:space="preserve">Figure </w:t>
      </w:r>
      <w:r w:rsidR="007B0423">
        <w:rPr>
          <w:noProof/>
        </w:rPr>
        <w:t>5</w:t>
      </w:r>
      <w:r>
        <w:fldChar w:fldCharType="end"/>
      </w:r>
      <w:r>
        <w:t xml:space="preserve">. For our image file </w:t>
      </w:r>
      <w:proofErr w:type="spellStart"/>
      <w:r>
        <w:t>PhotoRec</w:t>
      </w:r>
      <w:proofErr w:type="spellEnd"/>
      <w:r>
        <w:t xml:space="preserve"> has carved 4 files and saved them to the </w:t>
      </w:r>
      <w:r w:rsidRPr="005C4135">
        <w:rPr>
          <w:rStyle w:val="CodeChar"/>
        </w:rPr>
        <w:t>photorec1</w:t>
      </w:r>
      <w:r>
        <w:t xml:space="preserve"> directory. Press </w:t>
      </w:r>
      <w:r w:rsidRPr="00CC7D35">
        <w:rPr>
          <w:b/>
          <w:bCs/>
        </w:rPr>
        <w:t>Enter</w:t>
      </w:r>
      <w:r>
        <w:t xml:space="preserve"> to go back to the partition screen, then navigate to </w:t>
      </w:r>
      <w:r w:rsidRPr="006510A6">
        <w:rPr>
          <w:b/>
          <w:bCs/>
        </w:rPr>
        <w:t>Quit</w:t>
      </w:r>
      <w:r>
        <w:t xml:space="preserve"> and press </w:t>
      </w:r>
      <w:r w:rsidRPr="006510A6">
        <w:rPr>
          <w:b/>
          <w:bCs/>
        </w:rPr>
        <w:t>Enter</w:t>
      </w:r>
      <w:r>
        <w:t xml:space="preserve">, as many times as required, to exit </w:t>
      </w:r>
      <w:proofErr w:type="spellStart"/>
      <w:r>
        <w:t>PhotoRec</w:t>
      </w:r>
      <w:proofErr w:type="spellEnd"/>
      <w:r>
        <w:t>.</w:t>
      </w:r>
    </w:p>
    <w:p w14:paraId="7C9A2C4E" w14:textId="77777777" w:rsidR="006D5EC6" w:rsidRDefault="006D5EC6" w:rsidP="006D5EC6">
      <w:pPr>
        <w:pStyle w:val="Picture"/>
      </w:pPr>
      <w:r w:rsidRPr="00706243">
        <w:drawing>
          <wp:inline distT="0" distB="0" distL="0" distR="0" wp14:anchorId="1CADDEEA" wp14:editId="554D6EAE">
            <wp:extent cx="4562826" cy="2989691"/>
            <wp:effectExtent l="0" t="0" r="9525" b="1270"/>
            <wp:docPr id="127362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3746" name=""/>
                    <pic:cNvPicPr/>
                  </pic:nvPicPr>
                  <pic:blipFill>
                    <a:blip r:embed="rId15"/>
                    <a:stretch>
                      <a:fillRect/>
                    </a:stretch>
                  </pic:blipFill>
                  <pic:spPr>
                    <a:xfrm>
                      <a:off x="0" y="0"/>
                      <a:ext cx="4576856" cy="2998884"/>
                    </a:xfrm>
                    <a:prstGeom prst="rect">
                      <a:avLst/>
                    </a:prstGeom>
                  </pic:spPr>
                </pic:pic>
              </a:graphicData>
            </a:graphic>
          </wp:inline>
        </w:drawing>
      </w:r>
    </w:p>
    <w:p w14:paraId="41A2BA2D" w14:textId="0E8A0D25" w:rsidR="006D5EC6" w:rsidRDefault="006D5EC6" w:rsidP="006D5EC6">
      <w:pPr>
        <w:pStyle w:val="Caption"/>
      </w:pPr>
      <w:bookmarkStart w:id="19" w:name="_Ref176080011"/>
      <w:r>
        <w:t xml:space="preserve">Figure </w:t>
      </w:r>
      <w:fldSimple w:instr=" SEQ Figure \* ARABIC ">
        <w:r w:rsidR="007B0423">
          <w:rPr>
            <w:noProof/>
          </w:rPr>
          <w:t>5</w:t>
        </w:r>
      </w:fldSimple>
      <w:bookmarkEnd w:id="19"/>
      <w:r>
        <w:t xml:space="preserve"> - </w:t>
      </w:r>
      <w:proofErr w:type="spellStart"/>
      <w:r>
        <w:t>PhotoRec</w:t>
      </w:r>
      <w:proofErr w:type="spellEnd"/>
      <w:r>
        <w:t xml:space="preserve"> Completed Screen</w:t>
      </w:r>
    </w:p>
    <w:p w14:paraId="1ACD2458" w14:textId="77777777" w:rsidR="006D5EC6" w:rsidRDefault="006D5EC6" w:rsidP="006D5EC6">
      <w:r>
        <w:t xml:space="preserve">Once back at the terminal, navigate to the output folder where </w:t>
      </w:r>
      <w:proofErr w:type="spellStart"/>
      <w:r>
        <w:t>PhotoRec</w:t>
      </w:r>
      <w:proofErr w:type="spellEnd"/>
      <w:r>
        <w:t xml:space="preserve"> saved the carved files. Note that the folder will be named </w:t>
      </w:r>
      <w:r w:rsidRPr="003A690D">
        <w:rPr>
          <w:rStyle w:val="CodeChar"/>
        </w:rPr>
        <w:t>photorec1.X</w:t>
      </w:r>
      <w:r>
        <w:t xml:space="preserve">. The </w:t>
      </w:r>
      <w:r w:rsidRPr="00E92FCB">
        <w:rPr>
          <w:rStyle w:val="CodeChar"/>
        </w:rPr>
        <w:t>X</w:t>
      </w:r>
      <w:r>
        <w:t xml:space="preserve"> will increment if you provide the same folder name for output to avoid contamination of your output data.</w:t>
      </w:r>
    </w:p>
    <w:p w14:paraId="4AF80F32" w14:textId="77777777" w:rsidR="006D5EC6" w:rsidRDefault="006D5EC6" w:rsidP="006D5EC6">
      <w:r>
        <w:t xml:space="preserve">Changing to the output directory and listing out the files with </w:t>
      </w:r>
      <w:r w:rsidRPr="009C262F">
        <w:rPr>
          <w:rStyle w:val="CodeChar"/>
        </w:rPr>
        <w:t>ls -la</w:t>
      </w:r>
      <w:r>
        <w:t xml:space="preserve"> shows us the files that have been carved.</w:t>
      </w:r>
    </w:p>
    <w:p w14:paraId="296BD917" w14:textId="77777777" w:rsidR="006D5EC6" w:rsidRPr="009C262F" w:rsidRDefault="006D5EC6" w:rsidP="006D5EC6">
      <w:pPr>
        <w:pStyle w:val="CodeBlock"/>
        <w:rPr>
          <w:b/>
          <w:bCs/>
        </w:rPr>
      </w:pPr>
      <w:r>
        <w:t xml:space="preserve">$ </w:t>
      </w:r>
      <w:r w:rsidRPr="009C262F">
        <w:rPr>
          <w:b/>
          <w:bCs/>
        </w:rPr>
        <w:t>cd photorec1.1</w:t>
      </w:r>
    </w:p>
    <w:p w14:paraId="29741EB9" w14:textId="77777777" w:rsidR="006D5EC6" w:rsidRDefault="006D5EC6" w:rsidP="006D5EC6">
      <w:pPr>
        <w:pStyle w:val="CodeBlock"/>
      </w:pPr>
      <w:r>
        <w:t xml:space="preserve">$ </w:t>
      </w:r>
      <w:r w:rsidRPr="009C262F">
        <w:rPr>
          <w:b/>
          <w:bCs/>
        </w:rPr>
        <w:t>ls -la</w:t>
      </w:r>
      <w:r>
        <w:t xml:space="preserve">                                              </w:t>
      </w:r>
    </w:p>
    <w:p w14:paraId="66CB711A" w14:textId="77777777" w:rsidR="006D5EC6" w:rsidRDefault="006D5EC6" w:rsidP="006D5EC6">
      <w:pPr>
        <w:pStyle w:val="CodeBlock"/>
      </w:pPr>
      <w:r>
        <w:t>total 15632</w:t>
      </w:r>
    </w:p>
    <w:p w14:paraId="25BEE0BE" w14:textId="77777777" w:rsidR="006D5EC6" w:rsidRDefault="006D5EC6" w:rsidP="006D5EC6">
      <w:pPr>
        <w:pStyle w:val="CodeBlock"/>
      </w:pPr>
      <w:proofErr w:type="spellStart"/>
      <w:r>
        <w:t>drwxrwxr</w:t>
      </w:r>
      <w:proofErr w:type="spellEnd"/>
      <w:r>
        <w:t xml:space="preserve">-x  2 kali </w:t>
      </w:r>
      <w:proofErr w:type="spellStart"/>
      <w:r>
        <w:t>kali</w:t>
      </w:r>
      <w:proofErr w:type="spellEnd"/>
      <w:r>
        <w:t xml:space="preserve">    4096 Aug 31 21:15 .</w:t>
      </w:r>
    </w:p>
    <w:p w14:paraId="26C09AE3" w14:textId="77777777" w:rsidR="006D5EC6" w:rsidRDefault="006D5EC6" w:rsidP="006D5EC6">
      <w:pPr>
        <w:pStyle w:val="CodeBlock"/>
      </w:pPr>
      <w:proofErr w:type="spellStart"/>
      <w:r>
        <w:t>drwxrwxr</w:t>
      </w:r>
      <w:proofErr w:type="spellEnd"/>
      <w:r>
        <w:t xml:space="preserve">-x 10 kali </w:t>
      </w:r>
      <w:proofErr w:type="spellStart"/>
      <w:r>
        <w:t>kali</w:t>
      </w:r>
      <w:proofErr w:type="spellEnd"/>
      <w:r>
        <w:t xml:space="preserve">    4096 Aug 31 21:19</w:t>
      </w:r>
      <w:proofErr w:type="gramStart"/>
      <w:r>
        <w:t xml:space="preserve"> ..</w:t>
      </w:r>
      <w:proofErr w:type="gramEnd"/>
    </w:p>
    <w:p w14:paraId="4602C357" w14:textId="77777777" w:rsidR="006D5EC6" w:rsidRDefault="006D5EC6" w:rsidP="006D5EC6">
      <w:pPr>
        <w:pStyle w:val="CodeBlock"/>
      </w:pPr>
      <w:r>
        <w:t>-</w:t>
      </w:r>
      <w:proofErr w:type="spellStart"/>
      <w:r>
        <w:t>rw</w:t>
      </w:r>
      <w:proofErr w:type="spellEnd"/>
      <w:r>
        <w:t>-</w:t>
      </w:r>
      <w:proofErr w:type="spellStart"/>
      <w:r>
        <w:t>rw</w:t>
      </w:r>
      <w:proofErr w:type="spellEnd"/>
      <w:r>
        <w:t xml:space="preserve">-r--  1 kali </w:t>
      </w:r>
      <w:proofErr w:type="spellStart"/>
      <w:r>
        <w:t>kali</w:t>
      </w:r>
      <w:proofErr w:type="spellEnd"/>
      <w:r>
        <w:t xml:space="preserve"> 1053174 Aug 31 21:15 f0010000.mp3</w:t>
      </w:r>
    </w:p>
    <w:p w14:paraId="730CC861" w14:textId="77777777" w:rsidR="006D5EC6" w:rsidRDefault="006D5EC6" w:rsidP="006D5EC6">
      <w:pPr>
        <w:pStyle w:val="CodeBlock"/>
      </w:pPr>
      <w:r>
        <w:t>-</w:t>
      </w:r>
      <w:proofErr w:type="spellStart"/>
      <w:r>
        <w:t>rw</w:t>
      </w:r>
      <w:proofErr w:type="spellEnd"/>
      <w:r>
        <w:t>-</w:t>
      </w:r>
      <w:proofErr w:type="spellStart"/>
      <w:r>
        <w:t>rw</w:t>
      </w:r>
      <w:proofErr w:type="spellEnd"/>
      <w:r>
        <w:t xml:space="preserve">-r--  1 kali </w:t>
      </w:r>
      <w:proofErr w:type="spellStart"/>
      <w:r>
        <w:t>kali</w:t>
      </w:r>
      <w:proofErr w:type="spellEnd"/>
      <w:r>
        <w:t xml:space="preserve"> 4612660 Aug 31 21:15 f0022057.wav</w:t>
      </w:r>
    </w:p>
    <w:p w14:paraId="4C702108" w14:textId="77777777" w:rsidR="006D5EC6" w:rsidRDefault="006D5EC6" w:rsidP="006D5EC6">
      <w:pPr>
        <w:pStyle w:val="CodeBlock"/>
      </w:pPr>
      <w:r>
        <w:t>-</w:t>
      </w:r>
      <w:proofErr w:type="spellStart"/>
      <w:r>
        <w:t>rw</w:t>
      </w:r>
      <w:proofErr w:type="spellEnd"/>
      <w:r>
        <w:t>-</w:t>
      </w:r>
      <w:proofErr w:type="spellStart"/>
      <w:r>
        <w:t>rw</w:t>
      </w:r>
      <w:proofErr w:type="spellEnd"/>
      <w:r>
        <w:t xml:space="preserve">-r--  1 kali </w:t>
      </w:r>
      <w:proofErr w:type="spellStart"/>
      <w:r>
        <w:t>kali</w:t>
      </w:r>
      <w:proofErr w:type="spellEnd"/>
      <w:r>
        <w:t xml:space="preserve"> 9243672 Aug 31 21:15 f0041067.au</w:t>
      </w:r>
    </w:p>
    <w:p w14:paraId="04B00A0D" w14:textId="77777777" w:rsidR="006D5EC6" w:rsidRDefault="006D5EC6" w:rsidP="006D5EC6">
      <w:pPr>
        <w:pStyle w:val="CodeBlock"/>
      </w:pPr>
      <w:r>
        <w:t>-</w:t>
      </w:r>
      <w:proofErr w:type="spellStart"/>
      <w:r>
        <w:t>rw</w:t>
      </w:r>
      <w:proofErr w:type="spellEnd"/>
      <w:r>
        <w:t>-</w:t>
      </w:r>
      <w:proofErr w:type="spellStart"/>
      <w:r>
        <w:t>rw</w:t>
      </w:r>
      <w:proofErr w:type="spellEnd"/>
      <w:r>
        <w:t xml:space="preserve">-r--  1 kali </w:t>
      </w:r>
      <w:proofErr w:type="spellStart"/>
      <w:r>
        <w:t>kali</w:t>
      </w:r>
      <w:proofErr w:type="spellEnd"/>
      <w:r>
        <w:t xml:space="preserve"> 1074873 Aug  2  2012 f0069122.wma</w:t>
      </w:r>
    </w:p>
    <w:p w14:paraId="707E358A" w14:textId="77777777" w:rsidR="006D5EC6" w:rsidRDefault="006D5EC6" w:rsidP="006D5EC6">
      <w:pPr>
        <w:pStyle w:val="CodeBlock"/>
      </w:pPr>
      <w:r>
        <w:t>-</w:t>
      </w:r>
      <w:proofErr w:type="spellStart"/>
      <w:r>
        <w:t>rw</w:t>
      </w:r>
      <w:proofErr w:type="spellEnd"/>
      <w:r>
        <w:t>-</w:t>
      </w:r>
      <w:proofErr w:type="spellStart"/>
      <w:r>
        <w:t>rw</w:t>
      </w:r>
      <w:proofErr w:type="spellEnd"/>
      <w:r>
        <w:t xml:space="preserve">-r--  1 kali </w:t>
      </w:r>
      <w:proofErr w:type="spellStart"/>
      <w:r>
        <w:t>kali</w:t>
      </w:r>
      <w:proofErr w:type="spellEnd"/>
      <w:r>
        <w:t xml:space="preserve">    2199 Aug 31 21:17 report.xml</w:t>
      </w:r>
    </w:p>
    <w:p w14:paraId="34D8DE67" w14:textId="77777777" w:rsidR="006D5EC6" w:rsidRDefault="006D5EC6" w:rsidP="006D5EC6">
      <w:r>
        <w:lastRenderedPageBreak/>
        <w:t xml:space="preserve">Once </w:t>
      </w:r>
      <w:proofErr w:type="gramStart"/>
      <w:r>
        <w:t>again</w:t>
      </w:r>
      <w:proofErr w:type="gramEnd"/>
      <w:r>
        <w:t xml:space="preserve"> we have different results to the other tools we have previously used. This time we have an </w:t>
      </w:r>
      <w:r w:rsidRPr="00EA317D">
        <w:rPr>
          <w:rStyle w:val="CodeChar"/>
        </w:rPr>
        <w:t>mp3</w:t>
      </w:r>
      <w:r>
        <w:t xml:space="preserve"> file that Foremost and Scalpel did not detect. The </w:t>
      </w:r>
      <w:r w:rsidRPr="0063483A">
        <w:rPr>
          <w:rStyle w:val="CodeChar"/>
        </w:rPr>
        <w:t>report.xml</w:t>
      </w:r>
      <w:r>
        <w:t xml:space="preserve"> is generated by </w:t>
      </w:r>
      <w:proofErr w:type="spellStart"/>
      <w:r>
        <w:t>PhotoRec</w:t>
      </w:r>
      <w:proofErr w:type="spellEnd"/>
      <w:r>
        <w:t xml:space="preserve"> and contains details about the carving that has occurred.</w:t>
      </w:r>
    </w:p>
    <w:p w14:paraId="7ED8E537" w14:textId="202A2CF5" w:rsidR="006D5EC6" w:rsidRPr="00AE1118" w:rsidRDefault="006D5EC6" w:rsidP="006D5EC6">
      <w:pPr>
        <w:pStyle w:val="Heading2"/>
      </w:pPr>
      <w:r w:rsidRPr="00AE1118">
        <w:t xml:space="preserve">Task </w:t>
      </w:r>
      <w:r>
        <w:t>5</w:t>
      </w:r>
      <w:r w:rsidRPr="00AE1118">
        <w:t xml:space="preserve">: </w:t>
      </w:r>
      <w:r>
        <w:t>File Carving with Autopsy</w:t>
      </w:r>
    </w:p>
    <w:p w14:paraId="61DE59FA" w14:textId="77777777" w:rsidR="006D5EC6" w:rsidRDefault="006D5EC6" w:rsidP="006D5EC6">
      <w:r>
        <w:t xml:space="preserve">The last tool we will discuss is Autopsy. Autopsy performs data carving by sending unallocated space to </w:t>
      </w:r>
      <w:proofErr w:type="spellStart"/>
      <w:r>
        <w:t>PhotoRec</w:t>
      </w:r>
      <w:proofErr w:type="spellEnd"/>
      <w:r>
        <w:t>. Note that Autopsy only data carves unallocated space. If files are in allocated space in an image, there is no need to carve them, so they are ignored.</w:t>
      </w:r>
    </w:p>
    <w:p w14:paraId="2A2EB459" w14:textId="034FC1D9" w:rsidR="006D5EC6" w:rsidRDefault="006D5EC6" w:rsidP="006D5EC6">
      <w:r>
        <w:t xml:space="preserve">Using Autopsy, create a new case and select </w:t>
      </w:r>
      <w:r w:rsidRPr="00C6635C">
        <w:rPr>
          <w:rStyle w:val="CodeChar"/>
        </w:rPr>
        <w:t>Mod6-1.dd</w:t>
      </w:r>
      <w:r>
        <w:t xml:space="preserve"> as the data source. We have used Autopsy before, so these steps are not duplicated here. Once your data source has been processed by Autopsy, you can navigate to the carved files using the navigation tree on the left-hand side, shown in </w:t>
      </w:r>
      <w:r>
        <w:fldChar w:fldCharType="begin"/>
      </w:r>
      <w:r>
        <w:instrText xml:space="preserve"> REF _Ref176081642 \h </w:instrText>
      </w:r>
      <w:r>
        <w:fldChar w:fldCharType="separate"/>
      </w:r>
      <w:r w:rsidR="007B0423">
        <w:t xml:space="preserve">Figure </w:t>
      </w:r>
      <w:r w:rsidR="007B0423">
        <w:rPr>
          <w:noProof/>
        </w:rPr>
        <w:t>6</w:t>
      </w:r>
      <w:r>
        <w:fldChar w:fldCharType="end"/>
      </w:r>
      <w:r>
        <w:t>.</w:t>
      </w:r>
    </w:p>
    <w:p w14:paraId="5CC97CB8" w14:textId="77777777" w:rsidR="006D5EC6" w:rsidRDefault="006D5EC6" w:rsidP="006D5EC6">
      <w:pPr>
        <w:pStyle w:val="Picture"/>
      </w:pPr>
      <w:r>
        <w:drawing>
          <wp:inline distT="0" distB="0" distL="0" distR="0" wp14:anchorId="169BE17B" wp14:editId="7525DE1B">
            <wp:extent cx="2178657" cy="2360902"/>
            <wp:effectExtent l="0" t="0" r="0" b="1905"/>
            <wp:docPr id="166519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3746" name=""/>
                    <pic:cNvPicPr/>
                  </pic:nvPicPr>
                  <pic:blipFill>
                    <a:blip r:embed="rId16"/>
                    <a:stretch>
                      <a:fillRect/>
                    </a:stretch>
                  </pic:blipFill>
                  <pic:spPr>
                    <a:xfrm>
                      <a:off x="0" y="0"/>
                      <a:ext cx="2188971" cy="2372079"/>
                    </a:xfrm>
                    <a:prstGeom prst="rect">
                      <a:avLst/>
                    </a:prstGeom>
                  </pic:spPr>
                </pic:pic>
              </a:graphicData>
            </a:graphic>
          </wp:inline>
        </w:drawing>
      </w:r>
    </w:p>
    <w:p w14:paraId="38C27623" w14:textId="2E8742BE" w:rsidR="006D5EC6" w:rsidRDefault="006D5EC6" w:rsidP="006D5EC6">
      <w:pPr>
        <w:pStyle w:val="Caption"/>
      </w:pPr>
      <w:bookmarkStart w:id="20" w:name="_Ref176081642"/>
      <w:r>
        <w:t xml:space="preserve">Figure </w:t>
      </w:r>
      <w:fldSimple w:instr=" SEQ Figure \* ARABIC ">
        <w:r w:rsidR="007B0423">
          <w:rPr>
            <w:noProof/>
          </w:rPr>
          <w:t>6</w:t>
        </w:r>
      </w:fldSimple>
      <w:bookmarkEnd w:id="20"/>
      <w:r>
        <w:t xml:space="preserve"> - Autopsy Navigation Tree</w:t>
      </w:r>
    </w:p>
    <w:p w14:paraId="173AE7A5" w14:textId="67C2529D" w:rsidR="006D5EC6" w:rsidRDefault="006D5EC6" w:rsidP="006D5EC6">
      <w:r>
        <w:t xml:space="preserve">Selecting the folder under </w:t>
      </w:r>
      <w:r w:rsidRPr="00C6017D">
        <w:rPr>
          <w:rStyle w:val="CodeChar"/>
        </w:rPr>
        <w:t>$</w:t>
      </w:r>
      <w:proofErr w:type="spellStart"/>
      <w:r w:rsidRPr="00C6017D">
        <w:rPr>
          <w:rStyle w:val="CodeChar"/>
        </w:rPr>
        <w:t>CarvedFiles</w:t>
      </w:r>
      <w:proofErr w:type="spellEnd"/>
      <w:r>
        <w:t xml:space="preserve"> shows four (4) files have been carved, consistent with what we carved used </w:t>
      </w:r>
      <w:proofErr w:type="spellStart"/>
      <w:r>
        <w:t>PhotoRec</w:t>
      </w:r>
      <w:proofErr w:type="spellEnd"/>
      <w:r>
        <w:t xml:space="preserve">. The listing of files Autopsy has found is shown below in </w:t>
      </w:r>
      <w:r>
        <w:fldChar w:fldCharType="begin"/>
      </w:r>
      <w:r>
        <w:instrText xml:space="preserve"> REF _Ref176081816 \h </w:instrText>
      </w:r>
      <w:r>
        <w:fldChar w:fldCharType="separate"/>
      </w:r>
      <w:r w:rsidR="007B0423">
        <w:t xml:space="preserve">Figure </w:t>
      </w:r>
      <w:r w:rsidR="007B0423">
        <w:rPr>
          <w:noProof/>
        </w:rPr>
        <w:t>7</w:t>
      </w:r>
      <w:r>
        <w:fldChar w:fldCharType="end"/>
      </w:r>
      <w:r>
        <w:t>.</w:t>
      </w:r>
    </w:p>
    <w:p w14:paraId="49D570FE" w14:textId="77777777" w:rsidR="006D5EC6" w:rsidRDefault="006D5EC6" w:rsidP="006D5EC6">
      <w:pPr>
        <w:pStyle w:val="Picture"/>
      </w:pPr>
      <w:r>
        <w:drawing>
          <wp:inline distT="0" distB="0" distL="0" distR="0" wp14:anchorId="48C6BB60" wp14:editId="6E5785B8">
            <wp:extent cx="4343400" cy="1650715"/>
            <wp:effectExtent l="0" t="0" r="0" b="6985"/>
            <wp:docPr id="100306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8742" name=""/>
                    <pic:cNvPicPr/>
                  </pic:nvPicPr>
                  <pic:blipFill>
                    <a:blip r:embed="rId17"/>
                    <a:stretch>
                      <a:fillRect/>
                    </a:stretch>
                  </pic:blipFill>
                  <pic:spPr>
                    <a:xfrm>
                      <a:off x="0" y="0"/>
                      <a:ext cx="4379445" cy="1664414"/>
                    </a:xfrm>
                    <a:prstGeom prst="rect">
                      <a:avLst/>
                    </a:prstGeom>
                  </pic:spPr>
                </pic:pic>
              </a:graphicData>
            </a:graphic>
          </wp:inline>
        </w:drawing>
      </w:r>
    </w:p>
    <w:p w14:paraId="1C5CA820" w14:textId="4D1236E2" w:rsidR="006D5EC6" w:rsidRDefault="006D5EC6" w:rsidP="006D5EC6">
      <w:pPr>
        <w:pStyle w:val="Caption"/>
      </w:pPr>
      <w:bookmarkStart w:id="21" w:name="_Ref176081816"/>
      <w:r>
        <w:t xml:space="preserve">Figure </w:t>
      </w:r>
      <w:fldSimple w:instr=" SEQ Figure \* ARABIC ">
        <w:r w:rsidR="007B0423">
          <w:rPr>
            <w:noProof/>
          </w:rPr>
          <w:t>7</w:t>
        </w:r>
      </w:fldSimple>
      <w:bookmarkEnd w:id="21"/>
      <w:r>
        <w:t xml:space="preserve"> - Autopsy Carved Files Listing</w:t>
      </w:r>
    </w:p>
    <w:p w14:paraId="29AAA406" w14:textId="77777777" w:rsidR="006D5EC6" w:rsidRDefault="006D5EC6" w:rsidP="006D5EC6">
      <w:r>
        <w:lastRenderedPageBreak/>
        <w:t xml:space="preserve">You can now use Autopsy to extract and save these files by right-clicking each file or selected multiple files and right-clicking. A context menu will be shown that allows you to </w:t>
      </w:r>
      <w:r w:rsidRPr="00032A59">
        <w:rPr>
          <w:b/>
          <w:bCs/>
        </w:rPr>
        <w:t>Extract Files(s)</w:t>
      </w:r>
      <w:r>
        <w:t>. When extracting multiple files, it is worth noting that an Autopsy generated internal ID for the file is prefixed to the filename. Multiple file exactions at once will result in different filenames to those listed. If you wish to remain filename integrity, extract files one at a time, or rename post extraction to remove the ID.</w:t>
      </w:r>
    </w:p>
    <w:p w14:paraId="12635033" w14:textId="0C66CBD4" w:rsidR="006D5EC6" w:rsidRPr="00AE1118" w:rsidRDefault="006D5EC6" w:rsidP="006D5EC6">
      <w:pPr>
        <w:pStyle w:val="Heading2"/>
      </w:pPr>
      <w:r w:rsidRPr="00AE1118">
        <w:t xml:space="preserve">Task </w:t>
      </w:r>
      <w:r>
        <w:t>6</w:t>
      </w:r>
      <w:r w:rsidRPr="00AE1118">
        <w:t xml:space="preserve">: </w:t>
      </w:r>
      <w:r>
        <w:t xml:space="preserve">Data carving from a </w:t>
      </w:r>
      <w:r w:rsidRPr="00AE1118">
        <w:t>USB Thumb Drive</w:t>
      </w:r>
      <w:bookmarkEnd w:id="14"/>
    </w:p>
    <w:p w14:paraId="07087C16" w14:textId="77777777" w:rsidR="006D5EC6" w:rsidRDefault="006D5EC6" w:rsidP="006D5EC6">
      <w:r>
        <w:t>In this task you will simulate the actions of a normal user storing files on a thumb drive, accidentally erasing the files, and then looking to recover any files that were on the drive. Imagine there have been write cycles that prevent a simply restore of data on the thumb drive.</w:t>
      </w:r>
    </w:p>
    <w:p w14:paraId="6B8D1D60" w14:textId="77777777" w:rsidR="006D5EC6" w:rsidRDefault="006D5EC6" w:rsidP="006D5EC6">
      <w:r>
        <w:t>If you need to erase your thumb drive, do so. The best way to ensure there will be no residual data is to write zeros where the image will go. For this activity we will use the first 200Mb of our USB thumb drive.</w:t>
      </w:r>
    </w:p>
    <w:p w14:paraId="1FACCD5C" w14:textId="77777777" w:rsidR="006D5EC6" w:rsidRDefault="006D5EC6" w:rsidP="006D5EC6">
      <w:r>
        <w:t xml:space="preserve">First, we need to ensure we know which USB device we want to use for this activity. Using the wrong device will lead to undesirable results. We can use the tool </w:t>
      </w:r>
      <w:proofErr w:type="spellStart"/>
      <w:r w:rsidRPr="00566AD8">
        <w:rPr>
          <w:rStyle w:val="CodeChar"/>
        </w:rPr>
        <w:t>lsblk</w:t>
      </w:r>
      <w:proofErr w:type="spellEnd"/>
      <w:r>
        <w:t xml:space="preserve"> to see which file in the </w:t>
      </w:r>
      <w:r w:rsidRPr="00566AD8">
        <w:rPr>
          <w:rStyle w:val="CodeChar"/>
        </w:rPr>
        <w:t>/dev</w:t>
      </w:r>
      <w:r>
        <w:t xml:space="preserve"> directory represents our USB thumb drive.</w:t>
      </w:r>
    </w:p>
    <w:p w14:paraId="434F0209" w14:textId="77777777" w:rsidR="006D5EC6" w:rsidRDefault="006D5EC6" w:rsidP="006D5EC6">
      <w:r>
        <w:t xml:space="preserve">To list attached USB devices, the associated </w:t>
      </w:r>
      <w:r w:rsidRPr="00732A2D">
        <w:rPr>
          <w:rStyle w:val="CodeChar"/>
        </w:rPr>
        <w:t>/dev</w:t>
      </w:r>
      <w:r>
        <w:t xml:space="preserve"> file and vendor, run the following command:</w:t>
      </w:r>
    </w:p>
    <w:p w14:paraId="490DF547" w14:textId="77777777" w:rsidR="006D5EC6" w:rsidRDefault="006D5EC6" w:rsidP="006D5EC6">
      <w:pPr>
        <w:pStyle w:val="CodeBlock"/>
      </w:pPr>
      <w:proofErr w:type="spellStart"/>
      <w:r w:rsidRPr="00C93738">
        <w:t>lsblk</w:t>
      </w:r>
      <w:proofErr w:type="spellEnd"/>
      <w:r w:rsidRPr="00C93738">
        <w:t xml:space="preserve"> -o </w:t>
      </w:r>
      <w:proofErr w:type="spellStart"/>
      <w:r w:rsidRPr="00C93738">
        <w:t>name,vendor,size,type</w:t>
      </w:r>
      <w:proofErr w:type="spellEnd"/>
    </w:p>
    <w:p w14:paraId="37876EBF" w14:textId="77777777" w:rsidR="006D5EC6" w:rsidRDefault="006D5EC6" w:rsidP="006D5EC6">
      <w:r>
        <w:t xml:space="preserve">The output from executing </w:t>
      </w:r>
      <w:proofErr w:type="spellStart"/>
      <w:r w:rsidRPr="003B0AF6">
        <w:rPr>
          <w:rStyle w:val="CodeChar"/>
        </w:rPr>
        <w:t>lsblk</w:t>
      </w:r>
      <w:proofErr w:type="spellEnd"/>
      <w:r>
        <w:t xml:space="preserve"> will be a list of all USB devices that your system has detected. You can then verify you are working with the correct device.</w:t>
      </w:r>
    </w:p>
    <w:p w14:paraId="61B079F0" w14:textId="77777777" w:rsidR="006D5EC6" w:rsidRDefault="006D5EC6" w:rsidP="006D5EC6">
      <w:pPr>
        <w:pStyle w:val="CodeBlock"/>
      </w:pPr>
      <w:r>
        <w:t xml:space="preserve">$ </w:t>
      </w:r>
      <w:proofErr w:type="spellStart"/>
      <w:r w:rsidRPr="003B0AF6">
        <w:rPr>
          <w:b/>
          <w:bCs/>
        </w:rPr>
        <w:t>lsblk</w:t>
      </w:r>
      <w:proofErr w:type="spellEnd"/>
      <w:r w:rsidRPr="003B0AF6">
        <w:rPr>
          <w:b/>
          <w:bCs/>
        </w:rPr>
        <w:t xml:space="preserve"> -o </w:t>
      </w:r>
      <w:proofErr w:type="spellStart"/>
      <w:r w:rsidRPr="003B0AF6">
        <w:rPr>
          <w:b/>
          <w:bCs/>
        </w:rPr>
        <w:t>name,vendor,size,type</w:t>
      </w:r>
      <w:proofErr w:type="spellEnd"/>
    </w:p>
    <w:p w14:paraId="4A42E340" w14:textId="77777777" w:rsidR="006D5EC6" w:rsidRDefault="006D5EC6" w:rsidP="006D5EC6">
      <w:pPr>
        <w:pStyle w:val="CodeBlock"/>
      </w:pPr>
      <w:r>
        <w:t>NAME   VENDOR    SIZE TYPE</w:t>
      </w:r>
    </w:p>
    <w:p w14:paraId="0314D9C8" w14:textId="77777777" w:rsidR="006D5EC6" w:rsidRDefault="006D5EC6" w:rsidP="006D5EC6">
      <w:pPr>
        <w:pStyle w:val="CodeBlock"/>
      </w:pPr>
      <w:proofErr w:type="spellStart"/>
      <w:r>
        <w:t>sda</w:t>
      </w:r>
      <w:proofErr w:type="spellEnd"/>
      <w:r>
        <w:t xml:space="preserve">    VMware,  80.1G disk</w:t>
      </w:r>
    </w:p>
    <w:p w14:paraId="51F384BA" w14:textId="77777777" w:rsidR="006D5EC6" w:rsidRDefault="006D5EC6" w:rsidP="006D5EC6">
      <w:pPr>
        <w:pStyle w:val="CodeBlock"/>
      </w:pPr>
      <w:r>
        <w:t>└─sda1          80.1G part</w:t>
      </w:r>
    </w:p>
    <w:p w14:paraId="0637C0D2" w14:textId="77777777" w:rsidR="006D5EC6" w:rsidRDefault="006D5EC6" w:rsidP="006D5EC6">
      <w:pPr>
        <w:pStyle w:val="CodeBlock"/>
      </w:pPr>
      <w:proofErr w:type="spellStart"/>
      <w:r>
        <w:t>sdb</w:t>
      </w:r>
      <w:proofErr w:type="spellEnd"/>
      <w:r>
        <w:t xml:space="preserve">    TOSHIBA   7.2G disk</w:t>
      </w:r>
    </w:p>
    <w:p w14:paraId="23ECFC53" w14:textId="77777777" w:rsidR="006D5EC6" w:rsidRDefault="006D5EC6" w:rsidP="006D5EC6">
      <w:pPr>
        <w:pStyle w:val="CodeBlock"/>
      </w:pPr>
      <w:r>
        <w:t>└─sdb1           7.2G part</w:t>
      </w:r>
    </w:p>
    <w:p w14:paraId="5598D34B" w14:textId="77777777" w:rsidR="006D5EC6" w:rsidRDefault="006D5EC6" w:rsidP="006D5EC6">
      <w:pPr>
        <w:spacing w:line="259" w:lineRule="auto"/>
      </w:pPr>
      <w:r>
        <w:t xml:space="preserve">Before executing </w:t>
      </w:r>
      <w:proofErr w:type="spellStart"/>
      <w:r w:rsidRPr="00F17F20">
        <w:rPr>
          <w:rStyle w:val="CodeChar"/>
        </w:rPr>
        <w:t>lsblk</w:t>
      </w:r>
      <w:proofErr w:type="spellEnd"/>
      <w:r>
        <w:t xml:space="preserve"> we inserted a Toshiba USB with a capacity of 8GB. Looking at the output we would use </w:t>
      </w:r>
      <w:r w:rsidRPr="00F17F20">
        <w:rPr>
          <w:rStyle w:val="CodeChar"/>
        </w:rPr>
        <w:t>/dev/</w:t>
      </w:r>
      <w:proofErr w:type="spellStart"/>
      <w:r w:rsidRPr="00F17F20">
        <w:rPr>
          <w:rStyle w:val="CodeChar"/>
        </w:rPr>
        <w:t>sdb</w:t>
      </w:r>
      <w:proofErr w:type="spellEnd"/>
      <w:r>
        <w:t xml:space="preserve"> for the rest of this activity.</w:t>
      </w:r>
    </w:p>
    <w:p w14:paraId="62EEC799" w14:textId="77777777" w:rsidR="006D5EC6" w:rsidRPr="00B04F7A" w:rsidRDefault="006D5EC6" w:rsidP="006D5EC6">
      <w:pPr>
        <w:jc w:val="center"/>
        <w:rPr>
          <w:b/>
          <w:bCs/>
          <w:color w:val="FF0000"/>
          <w:sz w:val="28"/>
          <w:szCs w:val="26"/>
        </w:rPr>
      </w:pPr>
      <w:r w:rsidRPr="00B04F7A">
        <w:rPr>
          <w:b/>
          <w:bCs/>
          <w:color w:val="FF0000"/>
          <w:sz w:val="28"/>
          <w:szCs w:val="26"/>
        </w:rPr>
        <w:t xml:space="preserve">Verify </w:t>
      </w:r>
      <w:r>
        <w:rPr>
          <w:b/>
          <w:bCs/>
          <w:color w:val="FF0000"/>
          <w:sz w:val="28"/>
          <w:szCs w:val="26"/>
        </w:rPr>
        <w:t>your USB thumb drive device before continuing</w:t>
      </w:r>
    </w:p>
    <w:p w14:paraId="7D6C333C" w14:textId="77777777" w:rsidR="006D5EC6" w:rsidRDefault="006D5EC6" w:rsidP="006D5EC6">
      <w:pPr>
        <w:spacing w:line="259" w:lineRule="auto"/>
      </w:pPr>
      <w:r>
        <w:t xml:space="preserve">To write 200MB of zeros to the start of the USB thumb drive, represented by </w:t>
      </w:r>
      <w:r w:rsidRPr="004D7668">
        <w:rPr>
          <w:rStyle w:val="CodeChar"/>
        </w:rPr>
        <w:t>/dev/</w:t>
      </w:r>
      <w:proofErr w:type="spellStart"/>
      <w:r w:rsidRPr="004D7668">
        <w:rPr>
          <w:rStyle w:val="CodeChar"/>
        </w:rPr>
        <w:t>sdb</w:t>
      </w:r>
      <w:proofErr w:type="spellEnd"/>
      <w:r>
        <w:t>, which may differ on your system, run the following command:</w:t>
      </w:r>
    </w:p>
    <w:p w14:paraId="3AF69243" w14:textId="77777777" w:rsidR="006D5EC6" w:rsidRPr="002B25F8" w:rsidRDefault="006D5EC6" w:rsidP="006D5EC6">
      <w:pPr>
        <w:pStyle w:val="CodeBlock"/>
      </w:pPr>
      <w:r>
        <w:lastRenderedPageBreak/>
        <w:t>$ sudo dd if=/dev/zero of</w:t>
      </w:r>
      <w:r w:rsidRPr="00443074">
        <w:t>=/dev/</w:t>
      </w:r>
      <w:proofErr w:type="spellStart"/>
      <w:r w:rsidRPr="00AE73A6">
        <w:rPr>
          <w:b/>
          <w:bCs/>
          <w:color w:val="FF0000"/>
        </w:rPr>
        <w:t>sdb</w:t>
      </w:r>
      <w:proofErr w:type="spellEnd"/>
      <w:r w:rsidRPr="00AE73A6">
        <w:rPr>
          <w:color w:val="FF0000"/>
        </w:rPr>
        <w:t xml:space="preserve"> </w:t>
      </w:r>
      <w:r>
        <w:t>bs=1M count=200</w:t>
      </w:r>
    </w:p>
    <w:p w14:paraId="2055EBC9" w14:textId="77777777" w:rsidR="006D5EC6" w:rsidRDefault="006D5EC6" w:rsidP="006D5EC6">
      <w:pPr>
        <w:spacing w:line="259" w:lineRule="auto"/>
      </w:pPr>
      <w:r>
        <w:t xml:space="preserve">The above command will use </w:t>
      </w:r>
      <w:r w:rsidRPr="000E4B49">
        <w:rPr>
          <w:rStyle w:val="CodeChar"/>
        </w:rPr>
        <w:t>dd</w:t>
      </w:r>
      <w:r>
        <w:t xml:space="preserve"> with the input file of </w:t>
      </w:r>
      <w:r w:rsidRPr="00E9606F">
        <w:rPr>
          <w:rStyle w:val="CodeChar"/>
        </w:rPr>
        <w:t>/dev/zero</w:t>
      </w:r>
      <w:r>
        <w:t xml:space="preserve">. This is a </w:t>
      </w:r>
      <w:r w:rsidRPr="00E9606F">
        <w:t>special file in Unix-like operating systems that provides as many null characters (ASCII NUL, 0x00) as are read from it.</w:t>
      </w:r>
      <w:r>
        <w:t xml:space="preserve"> Basically, any time you read the </w:t>
      </w:r>
      <w:r w:rsidRPr="00BE2A05">
        <w:rPr>
          <w:rStyle w:val="CodeChar"/>
        </w:rPr>
        <w:t>/dev/zero</w:t>
      </w:r>
      <w:r>
        <w:t xml:space="preserve"> file you will get null characters in return.</w:t>
      </w:r>
    </w:p>
    <w:p w14:paraId="1B433086" w14:textId="77777777" w:rsidR="006D5EC6" w:rsidRPr="00B04F7A" w:rsidRDefault="006D5EC6" w:rsidP="006D5EC6">
      <w:pPr>
        <w:jc w:val="center"/>
        <w:rPr>
          <w:b/>
          <w:bCs/>
          <w:color w:val="FF0000"/>
          <w:sz w:val="28"/>
          <w:szCs w:val="26"/>
        </w:rPr>
      </w:pPr>
      <w:r w:rsidRPr="00B04F7A">
        <w:rPr>
          <w:b/>
          <w:bCs/>
          <w:color w:val="FF0000"/>
          <w:sz w:val="28"/>
          <w:szCs w:val="26"/>
        </w:rPr>
        <w:t xml:space="preserve">Verify </w:t>
      </w:r>
      <w:r>
        <w:rPr>
          <w:b/>
          <w:bCs/>
          <w:color w:val="FF0000"/>
          <w:sz w:val="28"/>
          <w:szCs w:val="26"/>
        </w:rPr>
        <w:t>your USB thumb drive device before continuing</w:t>
      </w:r>
    </w:p>
    <w:p w14:paraId="7BA9487D" w14:textId="77777777" w:rsidR="006D5EC6" w:rsidRDefault="006D5EC6" w:rsidP="006D5EC6">
      <w:pPr>
        <w:spacing w:line="259" w:lineRule="auto"/>
      </w:pPr>
      <w:r>
        <w:t xml:space="preserve">Using </w:t>
      </w:r>
      <w:r w:rsidRPr="000E4B49">
        <w:rPr>
          <w:rStyle w:val="CodeChar"/>
        </w:rPr>
        <w:t>dd</w:t>
      </w:r>
      <w:r>
        <w:t xml:space="preserve">, dump the image file named </w:t>
      </w:r>
      <w:r w:rsidRPr="007A5F11">
        <w:rPr>
          <w:rStyle w:val="CodeChar"/>
        </w:rPr>
        <w:t>usbdrive20211021.dd</w:t>
      </w:r>
      <w:r>
        <w:t xml:space="preserve"> to the USB thumb drive. This can be performed by running the following command:</w:t>
      </w:r>
    </w:p>
    <w:p w14:paraId="284ECC03" w14:textId="77777777" w:rsidR="006D5EC6" w:rsidRPr="005B40B7" w:rsidRDefault="006D5EC6" w:rsidP="006D5EC6">
      <w:pPr>
        <w:pStyle w:val="CodeBlock"/>
      </w:pPr>
      <w:r>
        <w:t xml:space="preserve">$ sudo dd if=usbdrive20211021.dd </w:t>
      </w:r>
      <w:r w:rsidRPr="00443074">
        <w:t>of=/dev/</w:t>
      </w:r>
      <w:proofErr w:type="spellStart"/>
      <w:r w:rsidRPr="00AE73A6">
        <w:rPr>
          <w:b/>
          <w:bCs/>
          <w:color w:val="FF0000"/>
        </w:rPr>
        <w:t>sdb</w:t>
      </w:r>
      <w:proofErr w:type="spellEnd"/>
      <w:r w:rsidRPr="00AE73A6">
        <w:rPr>
          <w:color w:val="FF0000"/>
        </w:rPr>
        <w:t xml:space="preserve"> </w:t>
      </w:r>
      <w:r w:rsidRPr="00443074">
        <w:t>bs</w:t>
      </w:r>
      <w:r>
        <w:t>=4096</w:t>
      </w:r>
    </w:p>
    <w:p w14:paraId="71F55871" w14:textId="77777777" w:rsidR="006D5EC6" w:rsidRDefault="006D5EC6" w:rsidP="006D5EC6">
      <w:pPr>
        <w:spacing w:line="259" w:lineRule="auto"/>
      </w:pPr>
      <w:r>
        <w:t>You may need to eject the thumb drive and put it back in to initialise the device and its file system.</w:t>
      </w:r>
    </w:p>
    <w:p w14:paraId="6C4EE095" w14:textId="77777777" w:rsidR="006D5EC6" w:rsidRPr="0094321A" w:rsidRDefault="006D5EC6" w:rsidP="006D5EC6">
      <w:pPr>
        <w:rPr>
          <w:u w:val="single"/>
        </w:rPr>
      </w:pPr>
      <w:r w:rsidRPr="0094321A">
        <w:rPr>
          <w:u w:val="single"/>
        </w:rPr>
        <w:t>Scenario</w:t>
      </w:r>
    </w:p>
    <w:p w14:paraId="290AA5F2" w14:textId="77777777" w:rsidR="006D5EC6" w:rsidRDefault="006D5EC6" w:rsidP="006D5EC6">
      <w:r>
        <w:t>You are handed a USB thumb drive that has been confiscated from a user who is alleged to have committed IP theft. Staff from the IT department have already examined the contents of the device and found nothing suspicious. The head of the IT department has read that files can exist on USB devices even after being deleted and would like you to analyse the device. The IT staff let you use a local Linux workstation to do your analysis that has a collection of open-source command-line forensic tools. GUI tools such as Autopsy are not available to you in this scenario.</w:t>
      </w:r>
    </w:p>
    <w:p w14:paraId="188D0B75" w14:textId="77777777" w:rsidR="006D5EC6" w:rsidRDefault="006D5EC6" w:rsidP="006D5EC6">
      <w:r>
        <w:t>You have been tasked to:</w:t>
      </w:r>
    </w:p>
    <w:p w14:paraId="75FD5979" w14:textId="77777777" w:rsidR="006D5EC6" w:rsidRDefault="006D5EC6" w:rsidP="006D5EC6">
      <w:pPr>
        <w:pStyle w:val="ListParagraph"/>
        <w:numPr>
          <w:ilvl w:val="0"/>
          <w:numId w:val="11"/>
        </w:numPr>
        <w:spacing w:line="259" w:lineRule="auto"/>
        <w:ind w:left="357" w:hanging="357"/>
      </w:pPr>
      <w:r>
        <w:t>Forensically examine the disk using command-line accessible tooling. The aim of this task is to perform enough analysis using command line tools to write observations and recover any data.</w:t>
      </w:r>
    </w:p>
    <w:p w14:paraId="135E6C39" w14:textId="77777777" w:rsidR="006D5EC6" w:rsidRDefault="006D5EC6" w:rsidP="006D5EC6">
      <w:pPr>
        <w:pStyle w:val="ListParagraph"/>
        <w:ind w:left="357" w:hanging="357"/>
      </w:pPr>
    </w:p>
    <w:p w14:paraId="286A8486" w14:textId="77777777" w:rsidR="006D5EC6" w:rsidRDefault="006D5EC6" w:rsidP="006D5EC6">
      <w:pPr>
        <w:pStyle w:val="ListParagraph"/>
        <w:numPr>
          <w:ilvl w:val="0"/>
          <w:numId w:val="11"/>
        </w:numPr>
        <w:spacing w:line="259" w:lineRule="auto"/>
        <w:ind w:left="357" w:hanging="357"/>
      </w:pPr>
      <w:r>
        <w:t>Document your actions, and any observations whilst examining this thumb drive device.</w:t>
      </w:r>
    </w:p>
    <w:p w14:paraId="196ADCE7" w14:textId="77777777" w:rsidR="006D5EC6" w:rsidRDefault="006D5EC6" w:rsidP="006D5EC6">
      <w:pPr>
        <w:pStyle w:val="ListParagraph"/>
        <w:ind w:left="357" w:hanging="357"/>
      </w:pPr>
    </w:p>
    <w:p w14:paraId="33A943B0" w14:textId="77777777" w:rsidR="006D5EC6" w:rsidRDefault="006D5EC6" w:rsidP="006D5EC6">
      <w:pPr>
        <w:pStyle w:val="ListParagraph"/>
        <w:numPr>
          <w:ilvl w:val="0"/>
          <w:numId w:val="11"/>
        </w:numPr>
        <w:spacing w:line="259" w:lineRule="auto"/>
        <w:ind w:left="357" w:hanging="357"/>
      </w:pPr>
      <w:r>
        <w:t>Are there any concerns you may have about analysing this USB thumb drive and any evidence collected from it?</w:t>
      </w:r>
    </w:p>
    <w:p w14:paraId="7F96927F" w14:textId="77777777" w:rsidR="006D5EC6" w:rsidRDefault="006D5EC6" w:rsidP="006D5EC6">
      <w:pPr>
        <w:pStyle w:val="ListParagraph"/>
        <w:ind w:left="357" w:hanging="357"/>
      </w:pPr>
    </w:p>
    <w:p w14:paraId="4E7F10FD" w14:textId="77777777" w:rsidR="006D5EC6" w:rsidRDefault="006D5EC6" w:rsidP="006D5EC6">
      <w:pPr>
        <w:pStyle w:val="ListParagraph"/>
        <w:numPr>
          <w:ilvl w:val="0"/>
          <w:numId w:val="11"/>
        </w:numPr>
        <w:spacing w:line="259" w:lineRule="auto"/>
        <w:ind w:left="357" w:hanging="357"/>
      </w:pPr>
      <w:r>
        <w:t>Is there a file (document, image, pdf, etc) that proves conclusively that the employee did or did not steal IP?</w:t>
      </w:r>
      <w:bookmarkEnd w:id="11"/>
      <w:bookmarkEnd w:id="12"/>
      <w:bookmarkEnd w:id="13"/>
    </w:p>
    <w:p w14:paraId="7BBBA7AD" w14:textId="77777777" w:rsidR="006D5EC6" w:rsidRDefault="006D5EC6" w:rsidP="006D5EC6">
      <w:pPr>
        <w:spacing w:line="259" w:lineRule="auto"/>
      </w:pPr>
    </w:p>
    <w:p w14:paraId="6E917072" w14:textId="1B6E00F6" w:rsidR="003B715C" w:rsidRPr="006D5EC6" w:rsidRDefault="003B715C" w:rsidP="006D5EC6"/>
    <w:sectPr w:rsidR="003B715C" w:rsidRPr="006D5EC6" w:rsidSect="00E43D9F">
      <w:headerReference w:type="default" r:id="rId18"/>
      <w:footerReference w:type="default" r:id="rId19"/>
      <w:pgSz w:w="11900" w:h="16840"/>
      <w:pgMar w:top="2552" w:right="1247" w:bottom="1440"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43719" w14:textId="77777777" w:rsidR="00BC4EB2" w:rsidRPr="00451CC7" w:rsidRDefault="00BC4EB2" w:rsidP="00BA6F86">
      <w:pPr>
        <w:spacing w:after="0" w:line="240" w:lineRule="auto"/>
      </w:pPr>
      <w:r w:rsidRPr="00451CC7">
        <w:separator/>
      </w:r>
    </w:p>
  </w:endnote>
  <w:endnote w:type="continuationSeparator" w:id="0">
    <w:p w14:paraId="50553D5F" w14:textId="77777777" w:rsidR="00BC4EB2" w:rsidRPr="00451CC7" w:rsidRDefault="00BC4EB2" w:rsidP="00BA6F86">
      <w:pPr>
        <w:spacing w:after="0" w:line="240" w:lineRule="auto"/>
      </w:pPr>
      <w:r w:rsidRPr="00451C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Cascadia Code Light">
    <w:panose1 w:val="020B0609020000020004"/>
    <w:charset w:val="00"/>
    <w:family w:val="modern"/>
    <w:pitch w:val="fixed"/>
    <w:sig w:usb0="A1002AFF" w:usb1="4000F9FB" w:usb2="00040000" w:usb3="00000000" w:csb0="000001FF" w:csb1="00000000"/>
  </w:font>
  <w:font w:name="Cascadia Code SemiLight">
    <w:panose1 w:val="020B0609020000020004"/>
    <w:charset w:val="00"/>
    <w:family w:val="modern"/>
    <w:pitch w:val="fixed"/>
    <w:sig w:usb0="A1002AFF" w:usb1="4000F9FB" w:usb2="0004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63410" w14:textId="77777777" w:rsidR="00327ED4" w:rsidRPr="00451CC7" w:rsidRDefault="00327ED4">
    <w:pPr>
      <w:pStyle w:val="Footer"/>
    </w:pPr>
    <w:r w:rsidRPr="00451CC7">
      <w:rPr>
        <w:noProof/>
        <w:sz w:val="20"/>
        <w:szCs w:val="20"/>
      </w:rPr>
      <mc:AlternateContent>
        <mc:Choice Requires="wps">
          <w:drawing>
            <wp:anchor distT="0" distB="0" distL="114300" distR="114300" simplePos="0" relativeHeight="251662336" behindDoc="0" locked="0" layoutInCell="1" allowOverlap="1" wp14:anchorId="47F4095D" wp14:editId="78180F38">
              <wp:simplePos x="0" y="0"/>
              <wp:positionH relativeFrom="column">
                <wp:posOffset>-76200</wp:posOffset>
              </wp:positionH>
              <wp:positionV relativeFrom="paragraph">
                <wp:posOffset>146050</wp:posOffset>
              </wp:positionV>
              <wp:extent cx="4318000" cy="241300"/>
              <wp:effectExtent l="0" t="0" r="0" b="6350"/>
              <wp:wrapNone/>
              <wp:docPr id="2090327833" name="Text Box 1"/>
              <wp:cNvGraphicFramePr/>
              <a:graphic xmlns:a="http://schemas.openxmlformats.org/drawingml/2006/main">
                <a:graphicData uri="http://schemas.microsoft.com/office/word/2010/wordprocessingShape">
                  <wps:wsp>
                    <wps:cNvSpPr txBox="1"/>
                    <wps:spPr>
                      <a:xfrm>
                        <a:off x="0" y="0"/>
                        <a:ext cx="4318000" cy="241300"/>
                      </a:xfrm>
                      <a:prstGeom prst="rect">
                        <a:avLst/>
                      </a:prstGeom>
                      <a:noFill/>
                      <a:ln w="6350">
                        <a:noFill/>
                      </a:ln>
                    </wps:spPr>
                    <wps:txbx>
                      <w:txbxContent>
                        <w:sdt>
                          <w:sdtPr>
                            <w:rPr>
                              <w:sz w:val="20"/>
                              <w:szCs w:val="20"/>
                            </w:rPr>
                            <w:id w:val="-495187386"/>
                            <w:docPartObj>
                              <w:docPartGallery w:val="Page Numbers (Bottom of Page)"/>
                              <w:docPartUnique/>
                            </w:docPartObj>
                          </w:sdtPr>
                          <w:sdtEndPr/>
                          <w:sdtContent>
                            <w:p w14:paraId="225AC617" w14:textId="4367F10C" w:rsidR="00AB1F7E" w:rsidRPr="00451CC7" w:rsidRDefault="00AB1F7E" w:rsidP="00AB1F7E">
                              <w:pPr>
                                <w:pStyle w:val="Footer"/>
                                <w:rPr>
                                  <w:sz w:val="20"/>
                                  <w:szCs w:val="20"/>
                                </w:rPr>
                              </w:pPr>
                              <w:r w:rsidRPr="00451CC7">
                                <w:rPr>
                                  <w:b/>
                                  <w:bCs/>
                                  <w:sz w:val="20"/>
                                  <w:szCs w:val="20"/>
                                </w:rPr>
                                <w:fldChar w:fldCharType="begin"/>
                              </w:r>
                              <w:r w:rsidRPr="00451CC7">
                                <w:rPr>
                                  <w:b/>
                                  <w:bCs/>
                                  <w:sz w:val="20"/>
                                  <w:szCs w:val="20"/>
                                </w:rPr>
                                <w:instrText xml:space="preserve"> PAGE   \* MERGEFORMAT </w:instrText>
                              </w:r>
                              <w:r w:rsidRPr="00451CC7">
                                <w:rPr>
                                  <w:b/>
                                  <w:bCs/>
                                  <w:sz w:val="20"/>
                                  <w:szCs w:val="20"/>
                                </w:rPr>
                                <w:fldChar w:fldCharType="separate"/>
                              </w:r>
                              <w:r w:rsidRPr="00451CC7">
                                <w:rPr>
                                  <w:b/>
                                  <w:bCs/>
                                  <w:sz w:val="20"/>
                                  <w:szCs w:val="20"/>
                                </w:rPr>
                                <w:t>3</w:t>
                              </w:r>
                              <w:r w:rsidRPr="00451CC7">
                                <w:rPr>
                                  <w:b/>
                                  <w:bCs/>
                                  <w:sz w:val="20"/>
                                  <w:szCs w:val="20"/>
                                </w:rPr>
                                <w:fldChar w:fldCharType="end"/>
                              </w:r>
                              <w:r w:rsidRPr="00451CC7">
                                <w:rPr>
                                  <w:b/>
                                  <w:bCs/>
                                  <w:sz w:val="20"/>
                                  <w:szCs w:val="20"/>
                                </w:rPr>
                                <w:t xml:space="preserve"> </w:t>
                              </w:r>
                              <w:r w:rsidRPr="00451CC7">
                                <w:rPr>
                                  <w:sz w:val="20"/>
                                  <w:szCs w:val="20"/>
                                </w:rPr>
                                <w:t xml:space="preserve"> </w:t>
                              </w:r>
                              <w:r w:rsidR="003747B9" w:rsidRPr="00451CC7">
                                <w:rPr>
                                  <w:sz w:val="20"/>
                                  <w:szCs w:val="20"/>
                                </w:rPr>
                                <w:t xml:space="preserve">   </w:t>
                              </w:r>
                              <w:r w:rsidR="00EF63CB" w:rsidRPr="00EF63CB">
                                <w:rPr>
                                  <w:sz w:val="20"/>
                                  <w:szCs w:val="20"/>
                                </w:rPr>
                                <w:t>Activity –</w:t>
                              </w:r>
                              <w:r w:rsidR="002A25B7">
                                <w:rPr>
                                  <w:sz w:val="20"/>
                                  <w:szCs w:val="20"/>
                                </w:rPr>
                                <w:t xml:space="preserve"> </w:t>
                              </w:r>
                              <w:r w:rsidR="00F31902" w:rsidRPr="00F31902">
                                <w:rPr>
                                  <w:sz w:val="20"/>
                                  <w:szCs w:val="20"/>
                                </w:rPr>
                                <w:t>Data Recovery using File Carving</w:t>
                              </w:r>
                            </w:p>
                          </w:sdtContent>
                        </w:sdt>
                        <w:p w14:paraId="0F6E2E0F" w14:textId="77777777" w:rsidR="00327ED4" w:rsidRPr="00451CC7" w:rsidRDefault="00327ED4" w:rsidP="00327ED4">
                          <w:pP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F4095D" id="_x0000_t202" coordsize="21600,21600" o:spt="202" path="m,l,21600r21600,l21600,xe">
              <v:stroke joinstyle="miter"/>
              <v:path gradientshapeok="t" o:connecttype="rect"/>
            </v:shapetype>
            <v:shape id="_x0000_s1027" type="#_x0000_t202" style="position:absolute;margin-left:-6pt;margin-top:11.5pt;width:340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" filled="f" stroked="f" strokeweight=".5pt">
              <v:textbox>
                <w:txbxContent>
                  <w:sdt>
                    <w:sdtPr>
                      <w:rPr>
                        <w:sz w:val="20"/>
                        <w:szCs w:val="20"/>
                      </w:rPr>
                      <w:id w:val="-495187386"/>
                      <w:docPartObj>
                        <w:docPartGallery w:val="Page Numbers (Bottom of Page)"/>
                        <w:docPartUnique/>
                      </w:docPartObj>
                    </w:sdtPr>
                    <w:sdtEndPr/>
                    <w:sdtContent>
                      <w:p w14:paraId="225AC617" w14:textId="4367F10C" w:rsidR="00AB1F7E" w:rsidRPr="00451CC7" w:rsidRDefault="00AB1F7E" w:rsidP="00AB1F7E">
                        <w:pPr>
                          <w:pStyle w:val="Footer"/>
                          <w:rPr>
                            <w:sz w:val="20"/>
                            <w:szCs w:val="20"/>
                          </w:rPr>
                        </w:pPr>
                        <w:r w:rsidRPr="00451CC7">
                          <w:rPr>
                            <w:b/>
                            <w:bCs/>
                            <w:sz w:val="20"/>
                            <w:szCs w:val="20"/>
                          </w:rPr>
                          <w:fldChar w:fldCharType="begin"/>
                        </w:r>
                        <w:r w:rsidRPr="00451CC7">
                          <w:rPr>
                            <w:b/>
                            <w:bCs/>
                            <w:sz w:val="20"/>
                            <w:szCs w:val="20"/>
                          </w:rPr>
                          <w:instrText xml:space="preserve"> PAGE   \* MERGEFORMAT </w:instrText>
                        </w:r>
                        <w:r w:rsidRPr="00451CC7">
                          <w:rPr>
                            <w:b/>
                            <w:bCs/>
                            <w:sz w:val="20"/>
                            <w:szCs w:val="20"/>
                          </w:rPr>
                          <w:fldChar w:fldCharType="separate"/>
                        </w:r>
                        <w:r w:rsidRPr="00451CC7">
                          <w:rPr>
                            <w:b/>
                            <w:bCs/>
                            <w:sz w:val="20"/>
                            <w:szCs w:val="20"/>
                          </w:rPr>
                          <w:t>3</w:t>
                        </w:r>
                        <w:r w:rsidRPr="00451CC7">
                          <w:rPr>
                            <w:b/>
                            <w:bCs/>
                            <w:sz w:val="20"/>
                            <w:szCs w:val="20"/>
                          </w:rPr>
                          <w:fldChar w:fldCharType="end"/>
                        </w:r>
                        <w:r w:rsidRPr="00451CC7">
                          <w:rPr>
                            <w:b/>
                            <w:bCs/>
                            <w:sz w:val="20"/>
                            <w:szCs w:val="20"/>
                          </w:rPr>
                          <w:t xml:space="preserve"> </w:t>
                        </w:r>
                        <w:r w:rsidRPr="00451CC7">
                          <w:rPr>
                            <w:sz w:val="20"/>
                            <w:szCs w:val="20"/>
                          </w:rPr>
                          <w:t xml:space="preserve"> </w:t>
                        </w:r>
                        <w:r w:rsidR="003747B9" w:rsidRPr="00451CC7">
                          <w:rPr>
                            <w:sz w:val="20"/>
                            <w:szCs w:val="20"/>
                          </w:rPr>
                          <w:t xml:space="preserve">   </w:t>
                        </w:r>
                        <w:r w:rsidR="00EF63CB" w:rsidRPr="00EF63CB">
                          <w:rPr>
                            <w:sz w:val="20"/>
                            <w:szCs w:val="20"/>
                          </w:rPr>
                          <w:t>Activity –</w:t>
                        </w:r>
                        <w:r w:rsidR="002A25B7">
                          <w:rPr>
                            <w:sz w:val="20"/>
                            <w:szCs w:val="20"/>
                          </w:rPr>
                          <w:t xml:space="preserve"> </w:t>
                        </w:r>
                        <w:r w:rsidR="00F31902" w:rsidRPr="00F31902">
                          <w:rPr>
                            <w:sz w:val="20"/>
                            <w:szCs w:val="20"/>
                          </w:rPr>
                          <w:t>Data Recovery using File Carving</w:t>
                        </w:r>
                      </w:p>
                    </w:sdtContent>
                  </w:sdt>
                  <w:p w14:paraId="0F6E2E0F" w14:textId="77777777" w:rsidR="00327ED4" w:rsidRPr="00451CC7" w:rsidRDefault="00327ED4" w:rsidP="00327ED4">
                    <w:pPr>
                      <w:rPr>
                        <w:sz w:val="52"/>
                        <w:szCs w:val="52"/>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2CFCB" w14:textId="77777777" w:rsidR="00BC4EB2" w:rsidRPr="00451CC7" w:rsidRDefault="00BC4EB2" w:rsidP="00BA6F86">
      <w:pPr>
        <w:spacing w:after="0" w:line="240" w:lineRule="auto"/>
      </w:pPr>
      <w:r w:rsidRPr="00451CC7">
        <w:separator/>
      </w:r>
    </w:p>
  </w:footnote>
  <w:footnote w:type="continuationSeparator" w:id="0">
    <w:p w14:paraId="5EB35835" w14:textId="77777777" w:rsidR="00BC4EB2" w:rsidRPr="00451CC7" w:rsidRDefault="00BC4EB2" w:rsidP="00BA6F86">
      <w:pPr>
        <w:spacing w:after="0" w:line="240" w:lineRule="auto"/>
      </w:pPr>
      <w:r w:rsidRPr="00451C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66029" w14:textId="77777777" w:rsidR="00B65832" w:rsidRPr="00451CC7" w:rsidRDefault="00BA6428">
    <w:pPr>
      <w:pStyle w:val="Header"/>
    </w:pPr>
    <w:r w:rsidRPr="00451CC7">
      <w:rPr>
        <w:noProof/>
        <w:sz w:val="20"/>
        <w:szCs w:val="20"/>
      </w:rPr>
      <mc:AlternateContent>
        <mc:Choice Requires="wps">
          <w:drawing>
            <wp:anchor distT="0" distB="0" distL="114300" distR="114300" simplePos="0" relativeHeight="251664384" behindDoc="0" locked="0" layoutInCell="1" allowOverlap="1" wp14:anchorId="468244A5" wp14:editId="0E903E7E">
              <wp:simplePos x="0" y="0"/>
              <wp:positionH relativeFrom="column">
                <wp:posOffset>-76200</wp:posOffset>
              </wp:positionH>
              <wp:positionV relativeFrom="paragraph">
                <wp:posOffset>-165735</wp:posOffset>
              </wp:positionV>
              <wp:extent cx="4773881" cy="1028700"/>
              <wp:effectExtent l="0" t="0" r="0" b="0"/>
              <wp:wrapNone/>
              <wp:docPr id="1135830568" name="Text Box 1"/>
              <wp:cNvGraphicFramePr/>
              <a:graphic xmlns:a="http://schemas.openxmlformats.org/drawingml/2006/main">
                <a:graphicData uri="http://schemas.microsoft.com/office/word/2010/wordprocessingShape">
                  <wps:wsp>
                    <wps:cNvSpPr txBox="1"/>
                    <wps:spPr>
                      <a:xfrm>
                        <a:off x="0" y="0"/>
                        <a:ext cx="4773881" cy="1028700"/>
                      </a:xfrm>
                      <a:prstGeom prst="rect">
                        <a:avLst/>
                      </a:prstGeom>
                      <a:noFill/>
                      <a:ln w="6350">
                        <a:noFill/>
                      </a:ln>
                    </wps:spPr>
                    <wps:txbx>
                      <w:txbxContent>
                        <w:p w14:paraId="4E0CE0C3" w14:textId="590426BF" w:rsidR="00BA6428" w:rsidRPr="00451CC7" w:rsidRDefault="00A6754E" w:rsidP="000D59D0">
                          <w:pPr>
                            <w:pStyle w:val="Title"/>
                          </w:pPr>
                          <w:r>
                            <w:t>Joint Incident Analyst Course</w:t>
                          </w:r>
                        </w:p>
                        <w:p w14:paraId="55CC96B6" w14:textId="170802E7" w:rsidR="00451CC7" w:rsidRPr="00451CC7" w:rsidRDefault="00F31902" w:rsidP="00EF63CB">
                          <w:r>
                            <w:t>Data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244A5" id="_x0000_t202" coordsize="21600,21600" o:spt="202" path="m,l,21600r21600,l21600,xe">
              <v:stroke joinstyle="miter"/>
              <v:path gradientshapeok="t" o:connecttype="rect"/>
            </v:shapetype>
            <v:shape id="Text Box 1" o:spid="_x0000_s1026" type="#_x0000_t202" style="position:absolute;margin-left:-6pt;margin-top:-13.05pt;width:375.9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" filled="f" stroked="f" strokeweight=".5pt">
              <v:textbox>
                <w:txbxContent>
                  <w:p w14:paraId="4E0CE0C3" w14:textId="590426BF" w:rsidR="00BA6428" w:rsidRPr="00451CC7" w:rsidRDefault="00A6754E" w:rsidP="000D59D0">
                    <w:pPr>
                      <w:pStyle w:val="Title"/>
                    </w:pPr>
                    <w:r>
                      <w:t>Joint Incident Analyst Course</w:t>
                    </w:r>
                  </w:p>
                  <w:p w14:paraId="55CC96B6" w14:textId="170802E7" w:rsidR="00451CC7" w:rsidRPr="00451CC7" w:rsidRDefault="00F31902" w:rsidP="00EF63CB">
                    <w:r>
                      <w:t>Data Recovery</w:t>
                    </w:r>
                  </w:p>
                </w:txbxContent>
              </v:textbox>
            </v:shape>
          </w:pict>
        </mc:Fallback>
      </mc:AlternateContent>
    </w:r>
    <w:r w:rsidR="00B65832" w:rsidRPr="00451CC7">
      <w:rPr>
        <w:noProof/>
      </w:rPr>
      <w:drawing>
        <wp:anchor distT="0" distB="0" distL="114300" distR="114300" simplePos="0" relativeHeight="251660288" behindDoc="1" locked="0" layoutInCell="1" allowOverlap="1" wp14:anchorId="4EBA255D" wp14:editId="56384676">
          <wp:simplePos x="0" y="0"/>
          <wp:positionH relativeFrom="page">
            <wp:posOffset>0</wp:posOffset>
          </wp:positionH>
          <wp:positionV relativeFrom="page">
            <wp:posOffset>0</wp:posOffset>
          </wp:positionV>
          <wp:extent cx="7558768" cy="10691999"/>
          <wp:effectExtent l="0" t="0" r="0" b="1905"/>
          <wp:wrapNone/>
          <wp:docPr id="200582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74756"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58768" cy="1069199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41952"/>
    <w:multiLevelType w:val="hybridMultilevel"/>
    <w:tmpl w:val="4894B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806380"/>
    <w:multiLevelType w:val="hybridMultilevel"/>
    <w:tmpl w:val="C7BE6E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A9154F"/>
    <w:multiLevelType w:val="hybridMultilevel"/>
    <w:tmpl w:val="D0D8AA7C"/>
    <w:lvl w:ilvl="0" w:tplc="FF2255C6">
      <w:start w:val="1"/>
      <w:numFmt w:val="bullet"/>
      <w:pStyle w:val="BodyBullets"/>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281460"/>
    <w:multiLevelType w:val="hybridMultilevel"/>
    <w:tmpl w:val="AB5A3844"/>
    <w:lvl w:ilvl="0" w:tplc="F24AC3B2">
      <w:numFmt w:val="bullet"/>
      <w:lvlText w:val="•"/>
      <w:lvlJc w:val="left"/>
      <w:pPr>
        <w:ind w:left="1080" w:hanging="72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294DBE"/>
    <w:multiLevelType w:val="hybridMultilevel"/>
    <w:tmpl w:val="3806B2FC"/>
    <w:lvl w:ilvl="0" w:tplc="FFFFFFFF">
      <w:start w:val="1"/>
      <w:numFmt w:val="decimal"/>
      <w:lvlText w:val="Step %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F16987"/>
    <w:multiLevelType w:val="hybridMultilevel"/>
    <w:tmpl w:val="5C4E84AE"/>
    <w:lvl w:ilvl="0" w:tplc="F24AC3B2">
      <w:numFmt w:val="bullet"/>
      <w:lvlText w:val="•"/>
      <w:lvlJc w:val="left"/>
      <w:pPr>
        <w:ind w:left="1080" w:hanging="72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1E428F"/>
    <w:multiLevelType w:val="hybridMultilevel"/>
    <w:tmpl w:val="6FE0660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17F2397"/>
    <w:multiLevelType w:val="hybridMultilevel"/>
    <w:tmpl w:val="3806B2FC"/>
    <w:lvl w:ilvl="0" w:tplc="FFFFFFFF">
      <w:start w:val="1"/>
      <w:numFmt w:val="decimal"/>
      <w:lvlText w:val="Step %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CA420ED"/>
    <w:multiLevelType w:val="hybridMultilevel"/>
    <w:tmpl w:val="ADB6C94A"/>
    <w:lvl w:ilvl="0" w:tplc="F24AC3B2">
      <w:numFmt w:val="bullet"/>
      <w:lvlText w:val="•"/>
      <w:lvlJc w:val="left"/>
      <w:pPr>
        <w:ind w:left="1080" w:hanging="72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8C2793B"/>
    <w:multiLevelType w:val="hybridMultilevel"/>
    <w:tmpl w:val="C3F88948"/>
    <w:lvl w:ilvl="0" w:tplc="F83E0690">
      <w:start w:val="1"/>
      <w:numFmt w:val="decimal"/>
      <w:lvlText w:val="%1."/>
      <w:lvlJc w:val="left"/>
      <w:pPr>
        <w:ind w:left="720" w:hanging="360"/>
      </w:pPr>
      <w:rPr>
        <w:rFonts w:ascii="Aptos" w:hAnsi="Aptos" w:cs="Times New Roman" w:hint="default"/>
        <w:sz w:val="23"/>
        <w:szCs w:val="23"/>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8474634"/>
    <w:multiLevelType w:val="hybridMultilevel"/>
    <w:tmpl w:val="3806B2FC"/>
    <w:lvl w:ilvl="0" w:tplc="5D90B92A">
      <w:start w:val="1"/>
      <w:numFmt w:val="decimal"/>
      <w:lvlText w:val="Step %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803425561">
    <w:abstractNumId w:val="2"/>
  </w:num>
  <w:num w:numId="2" w16cid:durableId="1497918623">
    <w:abstractNumId w:val="10"/>
  </w:num>
  <w:num w:numId="3" w16cid:durableId="550312914">
    <w:abstractNumId w:val="7"/>
  </w:num>
  <w:num w:numId="4" w16cid:durableId="891228872">
    <w:abstractNumId w:val="4"/>
  </w:num>
  <w:num w:numId="5" w16cid:durableId="1683320415">
    <w:abstractNumId w:val="0"/>
  </w:num>
  <w:num w:numId="6" w16cid:durableId="1175806799">
    <w:abstractNumId w:val="3"/>
  </w:num>
  <w:num w:numId="7" w16cid:durableId="1621573664">
    <w:abstractNumId w:val="8"/>
  </w:num>
  <w:num w:numId="8" w16cid:durableId="607201806">
    <w:abstractNumId w:val="5"/>
  </w:num>
  <w:num w:numId="9" w16cid:durableId="1561862096">
    <w:abstractNumId w:val="6"/>
  </w:num>
  <w:num w:numId="10" w16cid:durableId="1828205215">
    <w:abstractNumId w:val="1"/>
  </w:num>
  <w:num w:numId="11" w16cid:durableId="10343806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C7"/>
    <w:rsid w:val="00000E98"/>
    <w:rsid w:val="000079D0"/>
    <w:rsid w:val="00010B81"/>
    <w:rsid w:val="00011C65"/>
    <w:rsid w:val="000120A3"/>
    <w:rsid w:val="00025DE8"/>
    <w:rsid w:val="00026A67"/>
    <w:rsid w:val="00034EDC"/>
    <w:rsid w:val="00051F71"/>
    <w:rsid w:val="00052214"/>
    <w:rsid w:val="000550AC"/>
    <w:rsid w:val="0007332E"/>
    <w:rsid w:val="000774AC"/>
    <w:rsid w:val="000827E6"/>
    <w:rsid w:val="00084757"/>
    <w:rsid w:val="00087AE1"/>
    <w:rsid w:val="00091060"/>
    <w:rsid w:val="00092EB6"/>
    <w:rsid w:val="00095FBE"/>
    <w:rsid w:val="0009656D"/>
    <w:rsid w:val="000A0850"/>
    <w:rsid w:val="000A4299"/>
    <w:rsid w:val="000A443E"/>
    <w:rsid w:val="000B1258"/>
    <w:rsid w:val="000B184B"/>
    <w:rsid w:val="000B6587"/>
    <w:rsid w:val="000C657E"/>
    <w:rsid w:val="000D169C"/>
    <w:rsid w:val="000D59D0"/>
    <w:rsid w:val="000D6175"/>
    <w:rsid w:val="000D6AAB"/>
    <w:rsid w:val="000F2C9C"/>
    <w:rsid w:val="000F613D"/>
    <w:rsid w:val="00117178"/>
    <w:rsid w:val="00121907"/>
    <w:rsid w:val="001439CB"/>
    <w:rsid w:val="001503D4"/>
    <w:rsid w:val="00151E79"/>
    <w:rsid w:val="0015291D"/>
    <w:rsid w:val="00154BC1"/>
    <w:rsid w:val="00174664"/>
    <w:rsid w:val="001749C7"/>
    <w:rsid w:val="00185B76"/>
    <w:rsid w:val="00187552"/>
    <w:rsid w:val="0019173C"/>
    <w:rsid w:val="00195AEA"/>
    <w:rsid w:val="001A1142"/>
    <w:rsid w:val="001C00F4"/>
    <w:rsid w:val="001C0E84"/>
    <w:rsid w:val="001C3F84"/>
    <w:rsid w:val="001F1282"/>
    <w:rsid w:val="001F3DA0"/>
    <w:rsid w:val="00217D51"/>
    <w:rsid w:val="00221259"/>
    <w:rsid w:val="0022160F"/>
    <w:rsid w:val="002271FA"/>
    <w:rsid w:val="00240B14"/>
    <w:rsid w:val="00281800"/>
    <w:rsid w:val="00285351"/>
    <w:rsid w:val="00294B47"/>
    <w:rsid w:val="002A25B7"/>
    <w:rsid w:val="002A4C17"/>
    <w:rsid w:val="002B006A"/>
    <w:rsid w:val="002B0426"/>
    <w:rsid w:val="002B7C41"/>
    <w:rsid w:val="002C6A0D"/>
    <w:rsid w:val="002D5A12"/>
    <w:rsid w:val="0030427F"/>
    <w:rsid w:val="00315F47"/>
    <w:rsid w:val="003209A5"/>
    <w:rsid w:val="00323C7D"/>
    <w:rsid w:val="00326567"/>
    <w:rsid w:val="00327ED4"/>
    <w:rsid w:val="00335FA2"/>
    <w:rsid w:val="00340485"/>
    <w:rsid w:val="00344E2D"/>
    <w:rsid w:val="00351D9A"/>
    <w:rsid w:val="00352D1B"/>
    <w:rsid w:val="0035408F"/>
    <w:rsid w:val="0035695C"/>
    <w:rsid w:val="00360388"/>
    <w:rsid w:val="003604A9"/>
    <w:rsid w:val="00364BB4"/>
    <w:rsid w:val="003663D8"/>
    <w:rsid w:val="00366F30"/>
    <w:rsid w:val="00367063"/>
    <w:rsid w:val="003747B9"/>
    <w:rsid w:val="00374CD9"/>
    <w:rsid w:val="003A44F5"/>
    <w:rsid w:val="003A7E17"/>
    <w:rsid w:val="003B2410"/>
    <w:rsid w:val="003B2642"/>
    <w:rsid w:val="003B715C"/>
    <w:rsid w:val="003D683B"/>
    <w:rsid w:val="003E602F"/>
    <w:rsid w:val="003F27DA"/>
    <w:rsid w:val="004008BA"/>
    <w:rsid w:val="00412288"/>
    <w:rsid w:val="00414571"/>
    <w:rsid w:val="00424DE4"/>
    <w:rsid w:val="0043367A"/>
    <w:rsid w:val="00433FAC"/>
    <w:rsid w:val="00450FC7"/>
    <w:rsid w:val="00451CC7"/>
    <w:rsid w:val="00466867"/>
    <w:rsid w:val="00480B7A"/>
    <w:rsid w:val="0048268D"/>
    <w:rsid w:val="00492EF1"/>
    <w:rsid w:val="00493FB2"/>
    <w:rsid w:val="004B4B83"/>
    <w:rsid w:val="004C1184"/>
    <w:rsid w:val="004C18B6"/>
    <w:rsid w:val="004C596A"/>
    <w:rsid w:val="004D0346"/>
    <w:rsid w:val="004E7DEC"/>
    <w:rsid w:val="004F1B5D"/>
    <w:rsid w:val="004F1E80"/>
    <w:rsid w:val="004F32AB"/>
    <w:rsid w:val="00517973"/>
    <w:rsid w:val="005306DC"/>
    <w:rsid w:val="00537259"/>
    <w:rsid w:val="00557114"/>
    <w:rsid w:val="0056197F"/>
    <w:rsid w:val="00575F2F"/>
    <w:rsid w:val="005816E0"/>
    <w:rsid w:val="0059162F"/>
    <w:rsid w:val="0059402C"/>
    <w:rsid w:val="005A0C74"/>
    <w:rsid w:val="005A43EF"/>
    <w:rsid w:val="005A6E7F"/>
    <w:rsid w:val="005A6FB4"/>
    <w:rsid w:val="005B107C"/>
    <w:rsid w:val="005C30B7"/>
    <w:rsid w:val="005F0091"/>
    <w:rsid w:val="005F560B"/>
    <w:rsid w:val="005F790B"/>
    <w:rsid w:val="00600D20"/>
    <w:rsid w:val="006058F0"/>
    <w:rsid w:val="00613B1B"/>
    <w:rsid w:val="00626E64"/>
    <w:rsid w:val="006348AD"/>
    <w:rsid w:val="006400D9"/>
    <w:rsid w:val="00650ED5"/>
    <w:rsid w:val="006530C4"/>
    <w:rsid w:val="00662AFF"/>
    <w:rsid w:val="00666589"/>
    <w:rsid w:val="00672321"/>
    <w:rsid w:val="00685052"/>
    <w:rsid w:val="00687144"/>
    <w:rsid w:val="006A0B03"/>
    <w:rsid w:val="006A2E4D"/>
    <w:rsid w:val="006C08B1"/>
    <w:rsid w:val="006C174D"/>
    <w:rsid w:val="006D54ED"/>
    <w:rsid w:val="006D5EC6"/>
    <w:rsid w:val="006E167D"/>
    <w:rsid w:val="006F02A2"/>
    <w:rsid w:val="00711B62"/>
    <w:rsid w:val="00712C11"/>
    <w:rsid w:val="00713980"/>
    <w:rsid w:val="00722B5E"/>
    <w:rsid w:val="007301F1"/>
    <w:rsid w:val="007367A4"/>
    <w:rsid w:val="00746129"/>
    <w:rsid w:val="0076245B"/>
    <w:rsid w:val="0076319C"/>
    <w:rsid w:val="00782BFD"/>
    <w:rsid w:val="007850FE"/>
    <w:rsid w:val="007917F5"/>
    <w:rsid w:val="007B0423"/>
    <w:rsid w:val="007B39DA"/>
    <w:rsid w:val="007C510D"/>
    <w:rsid w:val="0080494E"/>
    <w:rsid w:val="008145CC"/>
    <w:rsid w:val="0082048B"/>
    <w:rsid w:val="008206CA"/>
    <w:rsid w:val="00833ABA"/>
    <w:rsid w:val="0084781E"/>
    <w:rsid w:val="008618A1"/>
    <w:rsid w:val="00866D24"/>
    <w:rsid w:val="008768D8"/>
    <w:rsid w:val="0088029E"/>
    <w:rsid w:val="00890A01"/>
    <w:rsid w:val="0089393D"/>
    <w:rsid w:val="008A1E92"/>
    <w:rsid w:val="008A6906"/>
    <w:rsid w:val="008A70E6"/>
    <w:rsid w:val="008C0AF6"/>
    <w:rsid w:val="008C53EC"/>
    <w:rsid w:val="008D5983"/>
    <w:rsid w:val="008D65F3"/>
    <w:rsid w:val="008E28F2"/>
    <w:rsid w:val="008E6DED"/>
    <w:rsid w:val="00915B16"/>
    <w:rsid w:val="009368A1"/>
    <w:rsid w:val="00951870"/>
    <w:rsid w:val="009523DA"/>
    <w:rsid w:val="00955DB8"/>
    <w:rsid w:val="009576C5"/>
    <w:rsid w:val="00964CFC"/>
    <w:rsid w:val="0098427C"/>
    <w:rsid w:val="0099193E"/>
    <w:rsid w:val="009952D5"/>
    <w:rsid w:val="00996594"/>
    <w:rsid w:val="009A46ED"/>
    <w:rsid w:val="009B14EB"/>
    <w:rsid w:val="009B2D63"/>
    <w:rsid w:val="009B5C95"/>
    <w:rsid w:val="009C62D3"/>
    <w:rsid w:val="009D2B05"/>
    <w:rsid w:val="00A11744"/>
    <w:rsid w:val="00A11C95"/>
    <w:rsid w:val="00A23F69"/>
    <w:rsid w:val="00A3190C"/>
    <w:rsid w:val="00A44C06"/>
    <w:rsid w:val="00A47772"/>
    <w:rsid w:val="00A620F5"/>
    <w:rsid w:val="00A6754E"/>
    <w:rsid w:val="00A72597"/>
    <w:rsid w:val="00A8518E"/>
    <w:rsid w:val="00A8601E"/>
    <w:rsid w:val="00AA1F60"/>
    <w:rsid w:val="00AA35D3"/>
    <w:rsid w:val="00AA3F05"/>
    <w:rsid w:val="00AA41AE"/>
    <w:rsid w:val="00AB1F7E"/>
    <w:rsid w:val="00AB75C7"/>
    <w:rsid w:val="00AC0C84"/>
    <w:rsid w:val="00AC121D"/>
    <w:rsid w:val="00AC3B6B"/>
    <w:rsid w:val="00AD7F6B"/>
    <w:rsid w:val="00AE3D5A"/>
    <w:rsid w:val="00AE7374"/>
    <w:rsid w:val="00AF170A"/>
    <w:rsid w:val="00AF48F5"/>
    <w:rsid w:val="00B0108B"/>
    <w:rsid w:val="00B0475E"/>
    <w:rsid w:val="00B11AA9"/>
    <w:rsid w:val="00B1452F"/>
    <w:rsid w:val="00B14B88"/>
    <w:rsid w:val="00B341CF"/>
    <w:rsid w:val="00B44FA8"/>
    <w:rsid w:val="00B4764F"/>
    <w:rsid w:val="00B571A3"/>
    <w:rsid w:val="00B65832"/>
    <w:rsid w:val="00B7074F"/>
    <w:rsid w:val="00B7290D"/>
    <w:rsid w:val="00B91571"/>
    <w:rsid w:val="00B94283"/>
    <w:rsid w:val="00B9584A"/>
    <w:rsid w:val="00BA19E1"/>
    <w:rsid w:val="00BA1A71"/>
    <w:rsid w:val="00BA4804"/>
    <w:rsid w:val="00BA6428"/>
    <w:rsid w:val="00BA6F86"/>
    <w:rsid w:val="00BB2DEC"/>
    <w:rsid w:val="00BB67C4"/>
    <w:rsid w:val="00BC4EB2"/>
    <w:rsid w:val="00BC51F3"/>
    <w:rsid w:val="00BD37DD"/>
    <w:rsid w:val="00BD7E39"/>
    <w:rsid w:val="00BE26D3"/>
    <w:rsid w:val="00BE31FB"/>
    <w:rsid w:val="00BF0819"/>
    <w:rsid w:val="00BF6CB6"/>
    <w:rsid w:val="00C01191"/>
    <w:rsid w:val="00C0404A"/>
    <w:rsid w:val="00C0723D"/>
    <w:rsid w:val="00C13AC6"/>
    <w:rsid w:val="00C32C4B"/>
    <w:rsid w:val="00C4025B"/>
    <w:rsid w:val="00C53BAD"/>
    <w:rsid w:val="00C54880"/>
    <w:rsid w:val="00C6558B"/>
    <w:rsid w:val="00C7194F"/>
    <w:rsid w:val="00C71D11"/>
    <w:rsid w:val="00C76409"/>
    <w:rsid w:val="00C80131"/>
    <w:rsid w:val="00C83FD1"/>
    <w:rsid w:val="00CA1A1D"/>
    <w:rsid w:val="00CB2165"/>
    <w:rsid w:val="00CC3DFF"/>
    <w:rsid w:val="00CC6B4A"/>
    <w:rsid w:val="00CD12AB"/>
    <w:rsid w:val="00CE2091"/>
    <w:rsid w:val="00CE231F"/>
    <w:rsid w:val="00CE3E8C"/>
    <w:rsid w:val="00CF0C04"/>
    <w:rsid w:val="00CF4B04"/>
    <w:rsid w:val="00D44462"/>
    <w:rsid w:val="00D44868"/>
    <w:rsid w:val="00D53B50"/>
    <w:rsid w:val="00D54067"/>
    <w:rsid w:val="00D542B5"/>
    <w:rsid w:val="00D55CC8"/>
    <w:rsid w:val="00D579DB"/>
    <w:rsid w:val="00D74F01"/>
    <w:rsid w:val="00D750CA"/>
    <w:rsid w:val="00D8703F"/>
    <w:rsid w:val="00D91DFF"/>
    <w:rsid w:val="00DB3333"/>
    <w:rsid w:val="00DD36FC"/>
    <w:rsid w:val="00DD37F4"/>
    <w:rsid w:val="00DF0B6E"/>
    <w:rsid w:val="00E213E5"/>
    <w:rsid w:val="00E363EF"/>
    <w:rsid w:val="00E415D5"/>
    <w:rsid w:val="00E42200"/>
    <w:rsid w:val="00E43D9F"/>
    <w:rsid w:val="00E440E1"/>
    <w:rsid w:val="00E442B2"/>
    <w:rsid w:val="00E44368"/>
    <w:rsid w:val="00E624F4"/>
    <w:rsid w:val="00E630D8"/>
    <w:rsid w:val="00E73311"/>
    <w:rsid w:val="00E95B74"/>
    <w:rsid w:val="00EA3B43"/>
    <w:rsid w:val="00EC07E7"/>
    <w:rsid w:val="00EC6820"/>
    <w:rsid w:val="00ED3A48"/>
    <w:rsid w:val="00EF45B0"/>
    <w:rsid w:val="00EF63CB"/>
    <w:rsid w:val="00F05193"/>
    <w:rsid w:val="00F0744A"/>
    <w:rsid w:val="00F134BA"/>
    <w:rsid w:val="00F17BA4"/>
    <w:rsid w:val="00F31902"/>
    <w:rsid w:val="00F42BDF"/>
    <w:rsid w:val="00F55752"/>
    <w:rsid w:val="00F73337"/>
    <w:rsid w:val="00F84D75"/>
    <w:rsid w:val="00FB71A9"/>
    <w:rsid w:val="00FD2ECA"/>
    <w:rsid w:val="00FD7021"/>
    <w:rsid w:val="00FE0FF5"/>
    <w:rsid w:val="00FE17CF"/>
    <w:rsid w:val="00FE34B5"/>
    <w:rsid w:val="00FE3B61"/>
    <w:rsid w:val="00FF025C"/>
    <w:rsid w:val="00FF0D02"/>
    <w:rsid w:val="00FF0DC8"/>
    <w:rsid w:val="00FF33A3"/>
    <w:rsid w:val="00FF367C"/>
    <w:rsid w:val="00FF3CC2"/>
    <w:rsid w:val="00FF6A24"/>
    <w:rsid w:val="1A2885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3A5E3"/>
  <w15:chartTrackingRefBased/>
  <w15:docId w15:val="{8D494A8F-1D19-4E82-A0AB-E952E27E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F0"/>
    <w:rPr>
      <w:rFonts w:eastAsiaTheme="minorEastAsia"/>
    </w:rPr>
  </w:style>
  <w:style w:type="paragraph" w:styleId="Heading1">
    <w:name w:val="heading 1"/>
    <w:basedOn w:val="Normal"/>
    <w:next w:val="Normal"/>
    <w:link w:val="Heading1Char"/>
    <w:uiPriority w:val="9"/>
    <w:qFormat/>
    <w:rsid w:val="00FF0D02"/>
    <w:pPr>
      <w:keepNext/>
      <w:keepLines/>
      <w:spacing w:before="360" w:after="80"/>
      <w:outlineLvl w:val="0"/>
    </w:pPr>
    <w:rPr>
      <w:rFonts w:asciiTheme="majorHAnsi" w:eastAsiaTheme="majorEastAsia" w:hAnsiTheme="majorHAnsi" w:cstheme="majorBidi"/>
      <w:color w:val="26B298" w:themeColor="accent1"/>
      <w:sz w:val="40"/>
      <w:szCs w:val="40"/>
    </w:rPr>
  </w:style>
  <w:style w:type="paragraph" w:styleId="Heading2">
    <w:name w:val="heading 2"/>
    <w:basedOn w:val="Normal"/>
    <w:next w:val="Normal"/>
    <w:link w:val="Heading2Char"/>
    <w:uiPriority w:val="9"/>
    <w:unhideWhenUsed/>
    <w:qFormat/>
    <w:rsid w:val="00FF0D02"/>
    <w:pPr>
      <w:keepNext/>
      <w:keepLines/>
      <w:spacing w:before="160" w:after="80"/>
      <w:outlineLvl w:val="1"/>
    </w:pPr>
    <w:rPr>
      <w:rFonts w:asciiTheme="majorHAnsi" w:eastAsiaTheme="majorEastAsia" w:hAnsiTheme="majorHAnsi" w:cstheme="majorBidi"/>
      <w:color w:val="26B298" w:themeColor="accent1"/>
      <w:sz w:val="32"/>
      <w:szCs w:val="32"/>
    </w:rPr>
  </w:style>
  <w:style w:type="paragraph" w:styleId="Heading3">
    <w:name w:val="heading 3"/>
    <w:basedOn w:val="Normal"/>
    <w:next w:val="Normal"/>
    <w:link w:val="Heading3Char"/>
    <w:uiPriority w:val="9"/>
    <w:unhideWhenUsed/>
    <w:qFormat/>
    <w:rsid w:val="00FF0D02"/>
    <w:pPr>
      <w:keepNext/>
      <w:keepLines/>
      <w:spacing w:before="160" w:after="80"/>
      <w:outlineLvl w:val="2"/>
    </w:pPr>
    <w:rPr>
      <w:rFonts w:eastAsiaTheme="majorEastAsia" w:cstheme="majorBidi"/>
      <w:color w:val="26B298" w:themeColor="accent1"/>
      <w:sz w:val="28"/>
      <w:szCs w:val="28"/>
    </w:rPr>
  </w:style>
  <w:style w:type="paragraph" w:styleId="Heading4">
    <w:name w:val="heading 4"/>
    <w:basedOn w:val="Normal"/>
    <w:next w:val="Normal"/>
    <w:link w:val="Heading4Char"/>
    <w:uiPriority w:val="9"/>
    <w:semiHidden/>
    <w:unhideWhenUsed/>
    <w:qFormat/>
    <w:rsid w:val="00FF0D02"/>
    <w:pPr>
      <w:keepNext/>
      <w:keepLines/>
      <w:spacing w:before="80" w:after="40"/>
      <w:outlineLvl w:val="3"/>
    </w:pPr>
    <w:rPr>
      <w:rFonts w:eastAsiaTheme="majorEastAsia" w:cstheme="majorBidi"/>
      <w:i/>
      <w:iCs/>
      <w:color w:val="26B298" w:themeColor="accent1"/>
    </w:rPr>
  </w:style>
  <w:style w:type="paragraph" w:styleId="Heading5">
    <w:name w:val="heading 5"/>
    <w:basedOn w:val="Normal"/>
    <w:next w:val="Normal"/>
    <w:link w:val="Heading5Char"/>
    <w:uiPriority w:val="9"/>
    <w:semiHidden/>
    <w:unhideWhenUsed/>
    <w:qFormat/>
    <w:rsid w:val="00E630D8"/>
    <w:pPr>
      <w:keepNext/>
      <w:keepLines/>
      <w:spacing w:before="80" w:after="40"/>
      <w:outlineLvl w:val="4"/>
    </w:pPr>
    <w:rPr>
      <w:rFonts w:eastAsiaTheme="majorEastAsia" w:cstheme="majorBidi"/>
      <w:color w:val="1C8571" w:themeColor="accent1" w:themeShade="BF"/>
    </w:rPr>
  </w:style>
  <w:style w:type="paragraph" w:styleId="Heading6">
    <w:name w:val="heading 6"/>
    <w:basedOn w:val="Normal"/>
    <w:next w:val="Normal"/>
    <w:link w:val="Heading6Char"/>
    <w:uiPriority w:val="9"/>
    <w:semiHidden/>
    <w:unhideWhenUsed/>
    <w:qFormat/>
    <w:rsid w:val="00E63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3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3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3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D02"/>
    <w:rPr>
      <w:rFonts w:asciiTheme="majorHAnsi" w:eastAsiaTheme="majorEastAsia" w:hAnsiTheme="majorHAnsi" w:cstheme="majorBidi"/>
      <w:color w:val="26B298" w:themeColor="accent1"/>
      <w:sz w:val="40"/>
      <w:szCs w:val="40"/>
    </w:rPr>
  </w:style>
  <w:style w:type="character" w:customStyle="1" w:styleId="Heading2Char">
    <w:name w:val="Heading 2 Char"/>
    <w:basedOn w:val="DefaultParagraphFont"/>
    <w:link w:val="Heading2"/>
    <w:uiPriority w:val="9"/>
    <w:rsid w:val="00FF0D02"/>
    <w:rPr>
      <w:rFonts w:asciiTheme="majorHAnsi" w:eastAsiaTheme="majorEastAsia" w:hAnsiTheme="majorHAnsi" w:cstheme="majorBidi"/>
      <w:color w:val="26B298" w:themeColor="accent1"/>
      <w:sz w:val="32"/>
      <w:szCs w:val="32"/>
    </w:rPr>
  </w:style>
  <w:style w:type="character" w:customStyle="1" w:styleId="Heading3Char">
    <w:name w:val="Heading 3 Char"/>
    <w:basedOn w:val="DefaultParagraphFont"/>
    <w:link w:val="Heading3"/>
    <w:uiPriority w:val="9"/>
    <w:rsid w:val="00FF0D02"/>
    <w:rPr>
      <w:rFonts w:eastAsiaTheme="majorEastAsia" w:cstheme="majorBidi"/>
      <w:color w:val="26B298" w:themeColor="accent1"/>
      <w:sz w:val="28"/>
      <w:szCs w:val="28"/>
    </w:rPr>
  </w:style>
  <w:style w:type="character" w:customStyle="1" w:styleId="Heading4Char">
    <w:name w:val="Heading 4 Char"/>
    <w:basedOn w:val="DefaultParagraphFont"/>
    <w:link w:val="Heading4"/>
    <w:uiPriority w:val="9"/>
    <w:semiHidden/>
    <w:rsid w:val="00FF0D02"/>
    <w:rPr>
      <w:rFonts w:eastAsiaTheme="majorEastAsia" w:cstheme="majorBidi"/>
      <w:i/>
      <w:iCs/>
      <w:color w:val="26B298" w:themeColor="accent1"/>
    </w:rPr>
  </w:style>
  <w:style w:type="character" w:customStyle="1" w:styleId="Heading5Char">
    <w:name w:val="Heading 5 Char"/>
    <w:basedOn w:val="DefaultParagraphFont"/>
    <w:link w:val="Heading5"/>
    <w:uiPriority w:val="9"/>
    <w:semiHidden/>
    <w:rsid w:val="00E630D8"/>
    <w:rPr>
      <w:rFonts w:eastAsiaTheme="majorEastAsia" w:cstheme="majorBidi"/>
      <w:color w:val="1C8571" w:themeColor="accent1" w:themeShade="BF"/>
    </w:rPr>
  </w:style>
  <w:style w:type="character" w:customStyle="1" w:styleId="Heading6Char">
    <w:name w:val="Heading 6 Char"/>
    <w:basedOn w:val="DefaultParagraphFont"/>
    <w:link w:val="Heading6"/>
    <w:uiPriority w:val="9"/>
    <w:semiHidden/>
    <w:rsid w:val="00E63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3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3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30D8"/>
    <w:rPr>
      <w:rFonts w:eastAsiaTheme="majorEastAsia" w:cstheme="majorBidi"/>
      <w:color w:val="272727" w:themeColor="text1" w:themeTint="D8"/>
    </w:rPr>
  </w:style>
  <w:style w:type="paragraph" w:styleId="Title">
    <w:name w:val="Title"/>
    <w:basedOn w:val="Normal"/>
    <w:next w:val="Normal"/>
    <w:link w:val="TitleChar"/>
    <w:uiPriority w:val="10"/>
    <w:qFormat/>
    <w:rsid w:val="007367A4"/>
    <w:pPr>
      <w:spacing w:after="80"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7367A4"/>
    <w:rPr>
      <w:rFonts w:asciiTheme="majorHAnsi" w:eastAsiaTheme="majorEastAsia" w:hAnsiTheme="majorHAnsi" w:cstheme="majorBidi"/>
      <w:spacing w:val="-10"/>
      <w:kern w:val="28"/>
      <w:sz w:val="52"/>
      <w:szCs w:val="56"/>
    </w:rPr>
  </w:style>
  <w:style w:type="paragraph" w:styleId="Subtitle">
    <w:name w:val="Subtitle"/>
    <w:basedOn w:val="Normal"/>
    <w:next w:val="Normal"/>
    <w:link w:val="SubtitleChar"/>
    <w:uiPriority w:val="11"/>
    <w:qFormat/>
    <w:rsid w:val="00E630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30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30D8"/>
    <w:pPr>
      <w:spacing w:before="160"/>
      <w:jc w:val="center"/>
    </w:pPr>
    <w:rPr>
      <w:i/>
      <w:iCs/>
      <w:color w:val="404040" w:themeColor="text1" w:themeTint="BF"/>
    </w:rPr>
  </w:style>
  <w:style w:type="character" w:customStyle="1" w:styleId="QuoteChar">
    <w:name w:val="Quote Char"/>
    <w:basedOn w:val="DefaultParagraphFont"/>
    <w:link w:val="Quote"/>
    <w:uiPriority w:val="29"/>
    <w:rsid w:val="00E630D8"/>
    <w:rPr>
      <w:i/>
      <w:iCs/>
      <w:color w:val="404040" w:themeColor="text1" w:themeTint="BF"/>
    </w:rPr>
  </w:style>
  <w:style w:type="paragraph" w:styleId="ListParagraph">
    <w:name w:val="List Paragraph"/>
    <w:basedOn w:val="Normal"/>
    <w:uiPriority w:val="34"/>
    <w:qFormat/>
    <w:rsid w:val="00E630D8"/>
    <w:pPr>
      <w:ind w:left="720"/>
      <w:contextualSpacing/>
    </w:pPr>
  </w:style>
  <w:style w:type="character" w:styleId="IntenseEmphasis">
    <w:name w:val="Intense Emphasis"/>
    <w:basedOn w:val="DefaultParagraphFont"/>
    <w:uiPriority w:val="21"/>
    <w:qFormat/>
    <w:rsid w:val="00FF0D02"/>
    <w:rPr>
      <w:i/>
      <w:iCs/>
      <w:color w:val="26B298" w:themeColor="accent1"/>
    </w:rPr>
  </w:style>
  <w:style w:type="paragraph" w:styleId="IntenseQuote">
    <w:name w:val="Intense Quote"/>
    <w:basedOn w:val="Normal"/>
    <w:next w:val="Normal"/>
    <w:link w:val="IntenseQuoteChar"/>
    <w:uiPriority w:val="30"/>
    <w:qFormat/>
    <w:rsid w:val="00FF0D02"/>
    <w:pPr>
      <w:pBdr>
        <w:top w:val="single" w:sz="4" w:space="10" w:color="1C8571" w:themeColor="accent1" w:themeShade="BF"/>
        <w:bottom w:val="single" w:sz="4" w:space="10" w:color="1C8571" w:themeColor="accent1" w:themeShade="BF"/>
      </w:pBdr>
      <w:spacing w:before="360" w:after="360"/>
      <w:ind w:left="864" w:right="864"/>
      <w:jc w:val="center"/>
    </w:pPr>
    <w:rPr>
      <w:i/>
      <w:iCs/>
      <w:color w:val="26B298" w:themeColor="accent1"/>
    </w:rPr>
  </w:style>
  <w:style w:type="character" w:customStyle="1" w:styleId="IntenseQuoteChar">
    <w:name w:val="Intense Quote Char"/>
    <w:basedOn w:val="DefaultParagraphFont"/>
    <w:link w:val="IntenseQuote"/>
    <w:uiPriority w:val="30"/>
    <w:rsid w:val="00FF0D02"/>
    <w:rPr>
      <w:rFonts w:eastAsiaTheme="minorEastAsia"/>
      <w:i/>
      <w:iCs/>
      <w:color w:val="26B298" w:themeColor="accent1"/>
    </w:rPr>
  </w:style>
  <w:style w:type="character" w:styleId="IntenseReference">
    <w:name w:val="Intense Reference"/>
    <w:basedOn w:val="DefaultParagraphFont"/>
    <w:uiPriority w:val="32"/>
    <w:qFormat/>
    <w:rsid w:val="00FF0D02"/>
    <w:rPr>
      <w:b/>
      <w:bCs/>
      <w:smallCaps/>
      <w:color w:val="26B298" w:themeColor="accent1"/>
      <w:spacing w:val="5"/>
    </w:rPr>
  </w:style>
  <w:style w:type="paragraph" w:styleId="Header">
    <w:name w:val="header"/>
    <w:basedOn w:val="Normal"/>
    <w:link w:val="HeaderChar"/>
    <w:uiPriority w:val="99"/>
    <w:unhideWhenUsed/>
    <w:rsid w:val="00BA6F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F86"/>
    <w:rPr>
      <w:rFonts w:eastAsiaTheme="minorEastAsia"/>
    </w:rPr>
  </w:style>
  <w:style w:type="paragraph" w:styleId="Footer">
    <w:name w:val="footer"/>
    <w:basedOn w:val="Normal"/>
    <w:link w:val="FooterChar"/>
    <w:uiPriority w:val="99"/>
    <w:unhideWhenUsed/>
    <w:rsid w:val="00BA6F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F86"/>
    <w:rPr>
      <w:rFonts w:eastAsiaTheme="minorEastAsia"/>
    </w:rPr>
  </w:style>
  <w:style w:type="table" w:styleId="TableGrid">
    <w:name w:val="Table Grid"/>
    <w:basedOn w:val="TableNormal"/>
    <w:uiPriority w:val="39"/>
    <w:rsid w:val="00C32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683B"/>
    <w:rPr>
      <w:b/>
      <w:bCs/>
    </w:rPr>
  </w:style>
  <w:style w:type="paragraph" w:customStyle="1" w:styleId="BodyBullets">
    <w:name w:val="Body Bullets"/>
    <w:basedOn w:val="ListParagraph"/>
    <w:qFormat/>
    <w:rsid w:val="006E167D"/>
    <w:pPr>
      <w:numPr>
        <w:numId w:val="1"/>
      </w:numPr>
    </w:pPr>
    <w:rPr>
      <w:lang w:val="en-US"/>
    </w:rPr>
  </w:style>
  <w:style w:type="character" w:styleId="Hyperlink">
    <w:name w:val="Hyperlink"/>
    <w:basedOn w:val="DefaultParagraphFont"/>
    <w:uiPriority w:val="99"/>
    <w:unhideWhenUsed/>
    <w:rsid w:val="00866D24"/>
    <w:rPr>
      <w:color w:val="26B286" w:themeColor="hyperlink"/>
      <w:u w:val="single"/>
    </w:rPr>
  </w:style>
  <w:style w:type="paragraph" w:customStyle="1" w:styleId="Picture">
    <w:name w:val="Picture"/>
    <w:basedOn w:val="Normal"/>
    <w:link w:val="PictureChar"/>
    <w:qFormat/>
    <w:rsid w:val="00722B5E"/>
    <w:pPr>
      <w:spacing w:after="120" w:line="240" w:lineRule="auto"/>
      <w:jc w:val="center"/>
    </w:pPr>
    <w:rPr>
      <w:noProof/>
    </w:rPr>
  </w:style>
  <w:style w:type="character" w:customStyle="1" w:styleId="PictureChar">
    <w:name w:val="Picture Char"/>
    <w:basedOn w:val="DefaultParagraphFont"/>
    <w:link w:val="Picture"/>
    <w:rsid w:val="00722B5E"/>
    <w:rPr>
      <w:rFonts w:eastAsiaTheme="minorEastAsia"/>
      <w:noProof/>
    </w:rPr>
  </w:style>
  <w:style w:type="paragraph" w:styleId="Caption">
    <w:name w:val="caption"/>
    <w:basedOn w:val="Normal"/>
    <w:next w:val="Normal"/>
    <w:uiPriority w:val="35"/>
    <w:unhideWhenUsed/>
    <w:qFormat/>
    <w:rsid w:val="006D5EC6"/>
    <w:pPr>
      <w:spacing w:before="120" w:after="200" w:line="240" w:lineRule="auto"/>
      <w:jc w:val="center"/>
    </w:pPr>
    <w:rPr>
      <w:i/>
      <w:iCs/>
      <w:color w:val="26B298"/>
      <w:sz w:val="20"/>
      <w:szCs w:val="18"/>
    </w:rPr>
  </w:style>
  <w:style w:type="table" w:styleId="GridTable4-Accent4">
    <w:name w:val="Grid Table 4 Accent 4"/>
    <w:basedOn w:val="TableNormal"/>
    <w:uiPriority w:val="49"/>
    <w:rsid w:val="006D5EC6"/>
    <w:pPr>
      <w:spacing w:after="0" w:line="240" w:lineRule="auto"/>
    </w:pPr>
    <w:rPr>
      <w:rFonts w:ascii="Arial" w:hAnsi="Arial" w:cs="Arial (Body CS)"/>
      <w:kern w:val="0"/>
      <w:sz w:val="22"/>
      <w:szCs w:val="22"/>
      <w14:ligatures w14:val="none"/>
    </w:rPr>
    <w:tblPr>
      <w:tblStyleRowBandSize w:val="1"/>
      <w:tblStyleColBandSize w:val="1"/>
      <w:tblBorders>
        <w:top w:val="single" w:sz="4" w:space="0" w:color="E562AF" w:themeColor="accent4" w:themeTint="99"/>
        <w:left w:val="single" w:sz="4" w:space="0" w:color="E562AF" w:themeColor="accent4" w:themeTint="99"/>
        <w:bottom w:val="single" w:sz="4" w:space="0" w:color="E562AF" w:themeColor="accent4" w:themeTint="99"/>
        <w:right w:val="single" w:sz="4" w:space="0" w:color="E562AF" w:themeColor="accent4" w:themeTint="99"/>
        <w:insideH w:val="single" w:sz="4" w:space="0" w:color="E562AF" w:themeColor="accent4" w:themeTint="99"/>
        <w:insideV w:val="single" w:sz="4" w:space="0" w:color="E562AF" w:themeColor="accent4" w:themeTint="99"/>
      </w:tblBorders>
    </w:tblPr>
    <w:tblStylePr w:type="firstRow">
      <w:rPr>
        <w:b/>
        <w:bCs/>
        <w:color w:val="EFF3F2" w:themeColor="background1"/>
      </w:rPr>
      <w:tblPr/>
      <w:trPr>
        <w:cantSplit/>
        <w:tblHeader/>
      </w:trPr>
      <w:tcPr>
        <w:tcBorders>
          <w:top w:val="single" w:sz="4" w:space="0" w:color="B11D75" w:themeColor="accent4"/>
          <w:left w:val="single" w:sz="4" w:space="0" w:color="B11D75" w:themeColor="accent4"/>
          <w:bottom w:val="single" w:sz="4" w:space="0" w:color="B11D75" w:themeColor="accent4"/>
          <w:right w:val="single" w:sz="4" w:space="0" w:color="B11D75" w:themeColor="accent4"/>
          <w:insideH w:val="nil"/>
          <w:insideV w:val="nil"/>
        </w:tcBorders>
        <w:shd w:val="clear" w:color="auto" w:fill="B11D75" w:themeFill="accent4"/>
      </w:tcPr>
    </w:tblStylePr>
    <w:tblStylePr w:type="lastRow">
      <w:rPr>
        <w:b/>
        <w:bCs/>
      </w:rPr>
      <w:tblPr/>
      <w:tcPr>
        <w:tcBorders>
          <w:top w:val="double" w:sz="4" w:space="0" w:color="B11D75" w:themeColor="accent4"/>
        </w:tcBorders>
      </w:tcPr>
    </w:tblStylePr>
    <w:tblStylePr w:type="firstCol">
      <w:rPr>
        <w:b/>
        <w:bCs/>
      </w:rPr>
    </w:tblStylePr>
    <w:tblStylePr w:type="lastCol">
      <w:rPr>
        <w:b/>
        <w:bCs/>
      </w:rPr>
    </w:tblStylePr>
    <w:tblStylePr w:type="band1Vert">
      <w:tblPr/>
      <w:tcPr>
        <w:shd w:val="clear" w:color="auto" w:fill="F6CAE4" w:themeFill="accent4" w:themeFillTint="33"/>
      </w:tcPr>
    </w:tblStylePr>
    <w:tblStylePr w:type="band1Horz">
      <w:tblPr/>
      <w:tcPr>
        <w:shd w:val="clear" w:color="auto" w:fill="F6CAE4" w:themeFill="accent4" w:themeFillTint="33"/>
      </w:tcPr>
    </w:tblStylePr>
  </w:style>
  <w:style w:type="paragraph" w:customStyle="1" w:styleId="Code">
    <w:name w:val="Code"/>
    <w:basedOn w:val="Normal"/>
    <w:link w:val="CodeChar"/>
    <w:qFormat/>
    <w:rsid w:val="00E42200"/>
    <w:pPr>
      <w:spacing w:after="180" w:line="274" w:lineRule="auto"/>
    </w:pPr>
    <w:rPr>
      <w:rFonts w:ascii="Cascadia Code Light" w:eastAsiaTheme="minorHAnsi" w:hAnsi="Cascadia Code Light" w:cs="Courier New"/>
      <w:kern w:val="0"/>
      <w:sz w:val="20"/>
      <w:szCs w:val="22"/>
      <w14:ligatures w14:val="none"/>
    </w:rPr>
  </w:style>
  <w:style w:type="character" w:customStyle="1" w:styleId="CodeChar">
    <w:name w:val="Code Char"/>
    <w:basedOn w:val="DefaultParagraphFont"/>
    <w:link w:val="Code"/>
    <w:rsid w:val="00E42200"/>
    <w:rPr>
      <w:rFonts w:ascii="Cascadia Code Light" w:hAnsi="Cascadia Code Light" w:cs="Courier New"/>
      <w:kern w:val="0"/>
      <w:sz w:val="20"/>
      <w:szCs w:val="22"/>
      <w14:ligatures w14:val="none"/>
    </w:rPr>
  </w:style>
  <w:style w:type="paragraph" w:customStyle="1" w:styleId="CodeBlock">
    <w:name w:val="CodeBlock"/>
    <w:basedOn w:val="Normal"/>
    <w:link w:val="CodeBlockChar"/>
    <w:qFormat/>
    <w:rsid w:val="00E42200"/>
    <w:pPr>
      <w:pBdr>
        <w:top w:val="single" w:sz="4" w:space="4" w:color="FFFFFF" w:themeColor="background2" w:themeTint="33"/>
        <w:left w:val="single" w:sz="4" w:space="0" w:color="FFFFFF" w:themeColor="background2" w:themeTint="33"/>
        <w:bottom w:val="single" w:sz="4" w:space="4" w:color="FFFFFF" w:themeColor="background2" w:themeTint="33"/>
        <w:right w:val="single" w:sz="4" w:space="0" w:color="FFFFFF" w:themeColor="background2" w:themeTint="33"/>
      </w:pBdr>
      <w:shd w:val="clear" w:color="auto" w:fill="D9D9D9" w:themeFill="background2" w:themeFillShade="D9"/>
      <w:spacing w:after="240" w:line="240" w:lineRule="auto"/>
      <w:ind w:firstLine="142"/>
      <w:contextualSpacing/>
    </w:pPr>
    <w:rPr>
      <w:rFonts w:ascii="Cascadia Code Light" w:eastAsiaTheme="minorHAnsi" w:hAnsi="Cascadia Code Light" w:cs="Cascadia Code SemiLight"/>
      <w:kern w:val="0"/>
      <w:sz w:val="20"/>
      <w:szCs w:val="20"/>
      <w14:ligatures w14:val="none"/>
    </w:rPr>
  </w:style>
  <w:style w:type="character" w:customStyle="1" w:styleId="CodeBlockChar">
    <w:name w:val="CodeBlock Char"/>
    <w:basedOn w:val="DefaultParagraphFont"/>
    <w:link w:val="CodeBlock"/>
    <w:rsid w:val="00E42200"/>
    <w:rPr>
      <w:rFonts w:ascii="Cascadia Code Light" w:hAnsi="Cascadia Code Light" w:cs="Cascadia Code SemiLight"/>
      <w:kern w:val="0"/>
      <w:sz w:val="20"/>
      <w:szCs w:val="20"/>
      <w:shd w:val="clear" w:color="auto" w:fill="D9D9D9" w:themeFill="background2" w:themeFillShade="D9"/>
      <w14:ligatures w14:val="none"/>
    </w:rPr>
  </w:style>
  <w:style w:type="table" w:styleId="GridTable4-Accent5">
    <w:name w:val="Grid Table 4 Accent 5"/>
    <w:basedOn w:val="TableNormal"/>
    <w:uiPriority w:val="49"/>
    <w:rsid w:val="00E42200"/>
    <w:pPr>
      <w:spacing w:after="0" w:line="240" w:lineRule="auto"/>
    </w:pPr>
    <w:tblPr>
      <w:tblStyleRowBandSize w:val="1"/>
      <w:tblStyleColBandSize w:val="1"/>
      <w:jc w:val="center"/>
      <w:tblBorders>
        <w:top w:val="single" w:sz="4" w:space="0" w:color="6DE0CA" w:themeColor="accent5" w:themeTint="99"/>
        <w:left w:val="single" w:sz="4" w:space="0" w:color="6DE0CA" w:themeColor="accent5" w:themeTint="99"/>
        <w:bottom w:val="single" w:sz="4" w:space="0" w:color="6DE0CA" w:themeColor="accent5" w:themeTint="99"/>
        <w:right w:val="single" w:sz="4" w:space="0" w:color="6DE0CA" w:themeColor="accent5" w:themeTint="99"/>
        <w:insideH w:val="single" w:sz="4" w:space="0" w:color="6DE0CA" w:themeColor="accent5" w:themeTint="99"/>
        <w:insideV w:val="single" w:sz="4" w:space="0" w:color="6DE0CA" w:themeColor="accent5" w:themeTint="99"/>
      </w:tblBorders>
    </w:tblPr>
    <w:trPr>
      <w:jc w:val="center"/>
    </w:trPr>
    <w:tblStylePr w:type="firstRow">
      <w:rPr>
        <w:b/>
        <w:bCs/>
        <w:color w:val="EFF3F2" w:themeColor="background1"/>
      </w:rPr>
      <w:tblPr/>
      <w:tcPr>
        <w:tcBorders>
          <w:top w:val="single" w:sz="4" w:space="0" w:color="26B298" w:themeColor="accent5"/>
          <w:left w:val="single" w:sz="4" w:space="0" w:color="26B298" w:themeColor="accent5"/>
          <w:bottom w:val="single" w:sz="4" w:space="0" w:color="26B298" w:themeColor="accent5"/>
          <w:right w:val="single" w:sz="4" w:space="0" w:color="26B298" w:themeColor="accent5"/>
          <w:insideH w:val="nil"/>
          <w:insideV w:val="nil"/>
        </w:tcBorders>
        <w:shd w:val="clear" w:color="auto" w:fill="26B298" w:themeFill="accent5"/>
      </w:tcPr>
    </w:tblStylePr>
    <w:tblStylePr w:type="lastRow">
      <w:rPr>
        <w:b/>
        <w:bCs/>
      </w:rPr>
      <w:tblPr/>
      <w:tcPr>
        <w:tcBorders>
          <w:top w:val="double" w:sz="4" w:space="0" w:color="26B298" w:themeColor="accent5"/>
        </w:tcBorders>
      </w:tcPr>
    </w:tblStylePr>
    <w:tblStylePr w:type="firstCol">
      <w:rPr>
        <w:b/>
        <w:bCs/>
      </w:rPr>
    </w:tblStylePr>
    <w:tblStylePr w:type="lastCol">
      <w:rPr>
        <w:b/>
        <w:bCs/>
      </w:rPr>
    </w:tblStylePr>
    <w:tblStylePr w:type="band1Vert">
      <w:tblPr/>
      <w:tcPr>
        <w:shd w:val="clear" w:color="auto" w:fill="CEF4ED" w:themeFill="accent5" w:themeFillTint="33"/>
      </w:tcPr>
    </w:tblStylePr>
    <w:tblStylePr w:type="band1Horz">
      <w:tblPr/>
      <w:tcPr>
        <w:shd w:val="clear" w:color="auto" w:fill="CEF4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kca\AppData\Local\Temp\34449f08-668d-41fd-b731-5cb1db0f068c_Assets%202025-02-14.zip.68c\CS24020903_Word%20Presentation%20Portrait%20-%20simple.dotx" TargetMode="External"/></Relationships>
</file>

<file path=word/theme/theme1.xml><?xml version="1.0" encoding="utf-8"?>
<a:theme xmlns:a="http://schemas.openxmlformats.org/drawingml/2006/main" name="Office Theme">
  <a:themeElements>
    <a:clrScheme name="ECU Branding">
      <a:dk1>
        <a:srgbClr val="000000"/>
      </a:dk1>
      <a:lt1>
        <a:srgbClr val="EFF3F2"/>
      </a:lt1>
      <a:dk2>
        <a:srgbClr val="0E2841"/>
      </a:dk2>
      <a:lt2>
        <a:srgbClr val="FFFFFF"/>
      </a:lt2>
      <a:accent1>
        <a:srgbClr val="26B298"/>
      </a:accent1>
      <a:accent2>
        <a:srgbClr val="B11D75"/>
      </a:accent2>
      <a:accent3>
        <a:srgbClr val="26B298"/>
      </a:accent3>
      <a:accent4>
        <a:srgbClr val="B11D75"/>
      </a:accent4>
      <a:accent5>
        <a:srgbClr val="26B298"/>
      </a:accent5>
      <a:accent6>
        <a:srgbClr val="B11D76"/>
      </a:accent6>
      <a:hlink>
        <a:srgbClr val="26B286"/>
      </a:hlink>
      <a:folHlink>
        <a:srgbClr val="B11D7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25547da-c4ee-4f2f-a881-f27122f631d1">
      <Terms xmlns="http://schemas.microsoft.com/office/infopath/2007/PartnerControls"/>
    </lcf76f155ced4ddcb4097134ff3c332f>
    <TaxCatchAll xmlns="a2ef3ac4-0020-4a93-a390-d5992359ff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C93A08C53CD974A8D0C2F8AB76DCAF4" ma:contentTypeVersion="17" ma:contentTypeDescription="Create a new document." ma:contentTypeScope="" ma:versionID="87b54fa50c13395dff8f7aa82b8cdd02">
  <xsd:schema xmlns:xsd="http://www.w3.org/2001/XMLSchema" xmlns:xs="http://www.w3.org/2001/XMLSchema" xmlns:p="http://schemas.microsoft.com/office/2006/metadata/properties" xmlns:ns2="025547da-c4ee-4f2f-a881-f27122f631d1" xmlns:ns3="a2ef3ac4-0020-4a93-a390-d5992359ff84" targetNamespace="http://schemas.microsoft.com/office/2006/metadata/properties" ma:root="true" ma:fieldsID="2c950c378a81ae9198fed614dabe5e04" ns2:_="" ns3:_="">
    <xsd:import namespace="025547da-c4ee-4f2f-a881-f27122f631d1"/>
    <xsd:import namespace="a2ef3ac4-0020-4a93-a390-d5992359ff8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547da-c4ee-4f2f-a881-f27122f631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e6d2f554-d03b-4809-9b7d-234c4814397f"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f3ac4-0020-4a93-a390-d5992359ff84"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5cc2eee-74b1-418d-866c-07b25b5c0a8c}" ma:internalName="TaxCatchAll" ma:showField="CatchAllData" ma:web="a2ef3ac4-0020-4a93-a390-d5992359ff8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B10EE4-4F80-48CE-BDA9-9B8896FF9BDB}">
  <ds:schemaRefs>
    <ds:schemaRef ds:uri="http://schemas.microsoft.com/office/2006/metadata/properties"/>
    <ds:schemaRef ds:uri="http://purl.org/dc/terms/"/>
    <ds:schemaRef ds:uri="a2ef3ac4-0020-4a93-a390-d5992359ff84"/>
    <ds:schemaRef ds:uri="http://schemas.microsoft.com/office/2006/documentManagement/types"/>
    <ds:schemaRef ds:uri="http://schemas.openxmlformats.org/package/2006/metadata/core-properties"/>
    <ds:schemaRef ds:uri="025547da-c4ee-4f2f-a881-f27122f631d1"/>
    <ds:schemaRef ds:uri="http://www.w3.org/XML/1998/namespace"/>
    <ds:schemaRef ds:uri="http://schemas.microsoft.com/office/infopath/2007/PartnerControls"/>
    <ds:schemaRef ds:uri="http://purl.org/dc/dcmitype/"/>
    <ds:schemaRef ds:uri="http://purl.org/dc/elements/1.1/"/>
  </ds:schemaRefs>
</ds:datastoreItem>
</file>

<file path=customXml/itemProps2.xml><?xml version="1.0" encoding="utf-8"?>
<ds:datastoreItem xmlns:ds="http://schemas.openxmlformats.org/officeDocument/2006/customXml" ds:itemID="{A32F4F0B-95EC-447E-B55B-BFB3F5654525}">
  <ds:schemaRefs>
    <ds:schemaRef ds:uri="http://schemas.microsoft.com/sharepoint/v3/contenttype/forms"/>
  </ds:schemaRefs>
</ds:datastoreItem>
</file>

<file path=customXml/itemProps3.xml><?xml version="1.0" encoding="utf-8"?>
<ds:datastoreItem xmlns:ds="http://schemas.openxmlformats.org/officeDocument/2006/customXml" ds:itemID="{08DEF7ED-BBF4-4A4F-83B7-47496C967C73}">
  <ds:schemaRefs>
    <ds:schemaRef ds:uri="http://schemas.openxmlformats.org/officeDocument/2006/bibliography"/>
  </ds:schemaRefs>
</ds:datastoreItem>
</file>

<file path=customXml/itemProps4.xml><?xml version="1.0" encoding="utf-8"?>
<ds:datastoreItem xmlns:ds="http://schemas.openxmlformats.org/officeDocument/2006/customXml" ds:itemID="{E22511C2-A2B8-400B-9624-CE870628F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547da-c4ee-4f2f-a881-f27122f631d1"/>
    <ds:schemaRef ds:uri="a2ef3ac4-0020-4a93-a390-d5992359ff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CS24020903_Word Presentation Portrait - simple.dotx</Template>
  <TotalTime>3</TotalTime>
  <Pages>14</Pages>
  <Words>3223</Words>
  <Characters>18375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Mackie</dc:creator>
  <cp:keywords/>
  <dc:description/>
  <cp:lastModifiedBy>Dan MACKIE</cp:lastModifiedBy>
  <cp:revision>6</cp:revision>
  <cp:lastPrinted>2025-03-14T01:43:00Z</cp:lastPrinted>
  <dcterms:created xsi:type="dcterms:W3CDTF">2025-03-13T03:52:00Z</dcterms:created>
  <dcterms:modified xsi:type="dcterms:W3CDTF">2025-03-14T01:43:00Z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0x010100FC93A08C53CD974A8D0C2F8AB76DCAF4</vt:lpwstr>
  </property>
  <property fmtid="{D5CDD505-2E9C-101B-9397-08002B2CF9AE}" pid="3" name="MediaServiceImageTags">
    <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